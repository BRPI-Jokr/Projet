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255" w:rsidRPr="00A62255" w:rsidRDefault="00A62255" w:rsidP="00A62255">
      <w:pPr>
        <w:spacing w:after="0"/>
        <w:rPr>
          <w:rFonts w:ascii="Cambria" w:hAnsi="Cambria"/>
          <w:color w:val="6600FF"/>
          <w:sz w:val="36"/>
        </w:rPr>
      </w:pPr>
    </w:p>
    <w:p w:rsidR="009E19EF" w:rsidRPr="009E19EF" w:rsidRDefault="009E19EF">
      <w:pPr>
        <w:rPr>
          <w:rFonts w:ascii="Cambria" w:hAnsi="Cambria"/>
        </w:rPr>
      </w:pPr>
    </w:p>
    <w:p w:rsidR="009E19EF" w:rsidRPr="009E19EF" w:rsidRDefault="009E19EF">
      <w:pPr>
        <w:rPr>
          <w:rFonts w:ascii="Cambria" w:hAnsi="Cambria"/>
        </w:rPr>
      </w:pPr>
    </w:p>
    <w:p w:rsidR="009E19EF" w:rsidRDefault="009E19EF">
      <w:pPr>
        <w:rPr>
          <w:rFonts w:ascii="Cambria" w:hAnsi="Cambria"/>
        </w:rPr>
      </w:pPr>
    </w:p>
    <w:p w:rsidR="004A2277" w:rsidRDefault="004A2277">
      <w:pPr>
        <w:rPr>
          <w:rFonts w:ascii="Cambria" w:hAnsi="Cambria"/>
        </w:rPr>
      </w:pPr>
    </w:p>
    <w:p w:rsidR="004A2277" w:rsidRDefault="004A2277">
      <w:pPr>
        <w:rPr>
          <w:rFonts w:ascii="Cambria" w:hAnsi="Cambria"/>
        </w:rPr>
      </w:pPr>
    </w:p>
    <w:sdt>
      <w:sdtPr>
        <w:rPr>
          <w:rFonts w:ascii="Cambria" w:hAnsi="Cambria"/>
        </w:rPr>
        <w:id w:val="-644430330"/>
        <w:placeholder>
          <w:docPart w:val="C6B0D5DB348F44E19049769DA8670A08"/>
        </w:placeholder>
        <w:docPartList>
          <w:docPartGallery w:val="Quick Parts"/>
        </w:docPartList>
      </w:sdtPr>
      <w:sdtContent>
        <w:p w:rsidR="004A2277" w:rsidRDefault="00302F4D" w:rsidP="004A2277">
          <w:pPr>
            <w:ind w:left="708"/>
            <w:rPr>
              <w:rFonts w:ascii="Cambria" w:hAnsi="Cambria"/>
            </w:rPr>
          </w:pPr>
          <w:r>
            <w:rPr>
              <w:rFonts w:ascii="Cambria" w:hAnsi="Cambria"/>
              <w:noProof/>
            </w:rPr>
            <w:pict>
              <v:line id="Connecteur droit 4" o:spid="_x0000_s1026" style="position:absolute;left:0;text-align:left;flip:x;z-index:251659264;visibility:visible;mso-position-horizontal-relative:text;mso-position-vertical-relative:text;mso-width-relative:margin;mso-height-relative:margin" from="100.1pt,.25pt" to="100.1pt,1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" strokecolor="#604c8d" strokeweight="1.5pt">
                <v:stroke joinstyle="miter"/>
              </v:line>
            </w:pict>
          </w:r>
          <w:r w:rsidR="004A2277">
            <w:rPr>
              <w:rFonts w:ascii="Cambria" w:hAnsi="Cambria"/>
            </w:rPr>
            <w:tab/>
          </w:r>
          <w:r w:rsidR="004A2277" w:rsidRPr="009E19EF">
            <w:rPr>
              <w:rFonts w:ascii="Cambria" w:hAnsi="Cambria"/>
            </w:rPr>
            <w:tab/>
          </w:r>
          <w:sdt>
            <w:sdtPr>
              <w:rPr>
                <w:rStyle w:val="formatsimple"/>
              </w:rPr>
              <w:alias w:val="Organismes Partenaires"/>
              <w:tag w:val="Organismes Partenaires"/>
              <w:id w:val="-1646187331"/>
              <w:placeholder>
                <w:docPart w:val="4740EEF768C34A04BA4711A627694CF0"/>
              </w:placeholder>
            </w:sdtPr>
            <w:sdtContent>
              <w:r w:rsidR="004A2277" w:rsidRPr="002E1766">
                <w:rPr>
                  <w:rStyle w:val="formatsimple"/>
                </w:rPr>
                <w:t>ATOUT SA et JOK’R</w:t>
              </w:r>
            </w:sdtContent>
          </w:sdt>
        </w:p>
        <w:p w:rsidR="004A2277" w:rsidRDefault="00BF173B" w:rsidP="004A2277">
          <w:pPr>
            <w:ind w:left="2124"/>
            <w:rPr>
              <w:rFonts w:ascii="Cambria" w:hAnsi="Cambria"/>
              <w:color w:val="6600FF"/>
              <w:sz w:val="72"/>
            </w:rPr>
          </w:pPr>
          <w:r>
            <w:rPr>
              <w:rStyle w:val="titrePAQLultraviolet36"/>
            </w:rPr>
            <w:t>DOSSIERS DE SPÉCIFICATIONS</w:t>
          </w:r>
        </w:p>
        <w:p w:rsidR="004A2277" w:rsidRPr="001327C0" w:rsidRDefault="00302F4D" w:rsidP="001327C0">
          <w:pPr>
            <w:ind w:left="1416" w:firstLine="708"/>
            <w:rPr>
              <w:rFonts w:ascii="Cambria" w:hAnsi="Cambria"/>
              <w:sz w:val="20"/>
            </w:rPr>
          </w:pPr>
          <w:sdt>
            <w:sdtPr>
              <w:rPr>
                <w:rStyle w:val="formatsimple"/>
              </w:rPr>
              <w:alias w:val="Sujet du PAQL"/>
              <w:tag w:val="Sujet du PAQL"/>
              <w:id w:val="-1329136193"/>
              <w:placeholder>
                <w:docPart w:val="411E560AB6E24B659B924AE5733BE5B9"/>
              </w:placeholder>
            </w:sdtPr>
            <w:sdtContent>
              <w:r w:rsidR="004A2277" w:rsidRPr="002E1766">
                <w:rPr>
                  <w:rStyle w:val="formatsimple"/>
                </w:rPr>
                <w:t>Gestion des licences des logiciels</w:t>
              </w:r>
            </w:sdtContent>
          </w:sdt>
          <w:r w:rsidR="004A2277">
            <w:rPr>
              <w:rFonts w:ascii="Cambria" w:hAnsi="Cambria"/>
              <w:sz w:val="20"/>
            </w:rPr>
            <w:t xml:space="preserve"> </w:t>
          </w:r>
        </w:p>
      </w:sdtContent>
    </w:sdt>
    <w:p w:rsidR="004A2277" w:rsidRDefault="004A2277">
      <w:pPr>
        <w:rPr>
          <w:rFonts w:ascii="Cambria" w:hAnsi="Cambria"/>
        </w:rPr>
      </w:pPr>
    </w:p>
    <w:p w:rsidR="004A2277" w:rsidRDefault="004A2277">
      <w:pPr>
        <w:rPr>
          <w:rFonts w:ascii="Cambria" w:hAnsi="Cambria"/>
        </w:rPr>
      </w:pPr>
    </w:p>
    <w:p w:rsidR="004A2277" w:rsidRDefault="004A2277">
      <w:pPr>
        <w:rPr>
          <w:rFonts w:ascii="Cambria" w:hAnsi="Cambria"/>
        </w:rPr>
      </w:pPr>
    </w:p>
    <w:p w:rsidR="004A2277" w:rsidRDefault="004A2277">
      <w:pPr>
        <w:rPr>
          <w:rFonts w:ascii="Cambria" w:hAnsi="Cambria"/>
        </w:rPr>
      </w:pPr>
    </w:p>
    <w:p w:rsidR="004A2277" w:rsidRDefault="004A2277">
      <w:pPr>
        <w:rPr>
          <w:rFonts w:ascii="Cambria" w:hAnsi="Cambria"/>
        </w:rPr>
      </w:pPr>
    </w:p>
    <w:p w:rsidR="00FB779A" w:rsidRDefault="00FB779A">
      <w:pPr>
        <w:rPr>
          <w:rFonts w:ascii="Cambria" w:hAnsi="Cambria"/>
        </w:rPr>
      </w:pPr>
    </w:p>
    <w:p w:rsidR="004A2277" w:rsidRPr="009E19EF" w:rsidRDefault="004A2277">
      <w:pPr>
        <w:rPr>
          <w:rFonts w:ascii="Cambria" w:hAnsi="Cambria"/>
        </w:rPr>
      </w:pPr>
    </w:p>
    <w:p w:rsidR="009E19EF" w:rsidRPr="002E1766" w:rsidRDefault="009E19EF" w:rsidP="004A2277">
      <w:pPr>
        <w:spacing w:after="0"/>
        <w:ind w:firstLine="708"/>
        <w:rPr>
          <w:rFonts w:ascii="Cambria" w:hAnsi="Cambria"/>
          <w:b/>
          <w:sz w:val="20"/>
          <w:u w:val="single"/>
        </w:rPr>
      </w:pPr>
      <w:r w:rsidRPr="002E1766">
        <w:rPr>
          <w:rFonts w:ascii="Cambria" w:hAnsi="Cambria"/>
          <w:b/>
          <w:sz w:val="24"/>
          <w:u w:val="single"/>
        </w:rPr>
        <w:t>Auteurs</w:t>
      </w:r>
      <w:r w:rsidR="002E1766" w:rsidRPr="002E1766">
        <w:rPr>
          <w:rFonts w:ascii="Cambria" w:hAnsi="Cambria"/>
          <w:b/>
          <w:sz w:val="24"/>
          <w:u w:val="single"/>
        </w:rPr>
        <w:t> :</w:t>
      </w:r>
    </w:p>
    <w:sdt>
      <w:sdtPr>
        <w:rPr>
          <w:rStyle w:val="ultravioletsimple"/>
        </w:rPr>
        <w:alias w:val="Auteurs du document"/>
        <w:tag w:val="Auteurs du document"/>
        <w:id w:val="-836461270"/>
        <w:placeholder>
          <w:docPart w:val="E300F8C08D444B5F950C143F46BCCD3D"/>
        </w:placeholder>
      </w:sdtPr>
      <w:sdtContent>
        <w:p w:rsidR="004A2277" w:rsidRPr="00985DFC" w:rsidRDefault="004A2277" w:rsidP="004A2277">
          <w:pPr>
            <w:spacing w:after="0"/>
            <w:ind w:firstLine="708"/>
            <w:rPr>
              <w:rStyle w:val="ultravioletsimple"/>
            </w:rPr>
          </w:pPr>
          <w:r w:rsidRPr="00985DFC">
            <w:rPr>
              <w:rStyle w:val="ultravioletsimple"/>
            </w:rPr>
            <w:t>ALRIVIE Maxime</w:t>
          </w:r>
        </w:p>
        <w:p w:rsidR="004A2277" w:rsidRPr="00985DFC" w:rsidRDefault="004A2277" w:rsidP="004A2277">
          <w:pPr>
            <w:spacing w:after="0"/>
            <w:ind w:firstLine="708"/>
            <w:rPr>
              <w:rStyle w:val="ultravioletsimple"/>
            </w:rPr>
          </w:pPr>
          <w:r w:rsidRPr="00985DFC">
            <w:rPr>
              <w:rStyle w:val="ultravioletsimple"/>
            </w:rPr>
            <w:t>BATTAG</w:t>
          </w:r>
          <w:r w:rsidR="00193C3D">
            <w:rPr>
              <w:rStyle w:val="ultravioletsimple"/>
            </w:rPr>
            <w:t>G</w:t>
          </w:r>
          <w:r w:rsidRPr="00985DFC">
            <w:rPr>
              <w:rStyle w:val="ultravioletsimple"/>
            </w:rPr>
            <w:t>IA Alexandre</w:t>
          </w:r>
        </w:p>
        <w:p w:rsidR="009E19EF" w:rsidRDefault="00302F4D" w:rsidP="009E19EF">
          <w:pPr>
            <w:ind w:firstLine="708"/>
            <w:rPr>
              <w:rFonts w:ascii="Cambria" w:hAnsi="Cambria"/>
              <w:sz w:val="20"/>
            </w:rPr>
          </w:pPr>
        </w:p>
      </w:sdtContent>
    </w:sdt>
    <w:p w:rsidR="009E19EF" w:rsidRPr="002E1766" w:rsidRDefault="009E19EF" w:rsidP="009E19EF">
      <w:pPr>
        <w:spacing w:after="0"/>
        <w:ind w:firstLine="708"/>
        <w:rPr>
          <w:rFonts w:ascii="Cambria" w:hAnsi="Cambria"/>
          <w:b/>
          <w:sz w:val="24"/>
          <w:u w:val="single"/>
        </w:rPr>
      </w:pPr>
      <w:r w:rsidRPr="002E1766">
        <w:rPr>
          <w:rFonts w:ascii="Cambria" w:hAnsi="Cambria"/>
          <w:b/>
          <w:sz w:val="24"/>
          <w:u w:val="single"/>
        </w:rPr>
        <w:t>Date :</w:t>
      </w:r>
    </w:p>
    <w:sdt>
      <w:sdtPr>
        <w:rPr>
          <w:rStyle w:val="ultravioletsimple"/>
        </w:rPr>
        <w:alias w:val="Date initiale"/>
        <w:tag w:val="Date initiale"/>
        <w:id w:val="-2114735157"/>
        <w:placeholder>
          <w:docPart w:val="A4CF5978FDFF40C8AA207E199E1221DB"/>
        </w:placeholder>
        <w:date>
          <w:dateFormat w:val="dd/MM/yyyy"/>
          <w:lid w:val="fr-FR"/>
          <w:storeMappedDataAs w:val="dateTime"/>
          <w:calendar w:val="gregorian"/>
        </w:date>
      </w:sdtPr>
      <w:sdtContent>
        <w:p w:rsidR="009E19EF" w:rsidRPr="002E1766" w:rsidRDefault="006A363F" w:rsidP="002E1766">
          <w:pPr>
            <w:ind w:firstLine="708"/>
            <w:rPr>
              <w:rFonts w:ascii="Cambria" w:hAnsi="Cambria"/>
            </w:rPr>
          </w:pPr>
          <w:r w:rsidRPr="00985DFC">
            <w:rPr>
              <w:rStyle w:val="ultravioletsimple"/>
            </w:rPr>
            <w:t>2017</w:t>
          </w:r>
          <w:r w:rsidR="002E1766" w:rsidRPr="00985DFC">
            <w:rPr>
              <w:rStyle w:val="ultravioletsimple"/>
            </w:rPr>
            <w:t>/2018</w:t>
          </w:r>
        </w:p>
      </w:sdtContent>
    </w:sdt>
    <w:sdt>
      <w:sdtPr>
        <w:rPr>
          <w:rStyle w:val="formatsimple"/>
        </w:rPr>
        <w:alias w:val="Mises à jours"/>
        <w:tag w:val="Mises à jours"/>
        <w:id w:val="-857429648"/>
        <w:placeholder>
          <w:docPart w:val="7BBBD1C92D22427B983783DB492F4282"/>
        </w:placeholder>
        <w:docPartList>
          <w:docPartGallery w:val="Quick Parts"/>
        </w:docPartList>
      </w:sdtPr>
      <w:sdtContent>
        <w:p w:rsidR="002E1766" w:rsidRPr="002E1766" w:rsidRDefault="002E1766" w:rsidP="00A62255">
          <w:pPr>
            <w:spacing w:after="0"/>
            <w:rPr>
              <w:rStyle w:val="formatsimple"/>
            </w:rPr>
          </w:pPr>
        </w:p>
        <w:tbl>
          <w:tblPr>
            <w:tblStyle w:val="Grilledutableau"/>
            <w:tblpPr w:leftFromText="141" w:rightFromText="141" w:vertAnchor="text" w:horzAnchor="margin" w:tblpY="84"/>
            <w:tblW w:w="0" w:type="auto"/>
            <w:tblLook w:val="04A0"/>
          </w:tblPr>
          <w:tblGrid>
            <w:gridCol w:w="4106"/>
            <w:gridCol w:w="1701"/>
            <w:gridCol w:w="2835"/>
            <w:gridCol w:w="1814"/>
          </w:tblGrid>
          <w:tr w:rsidR="002E1766" w:rsidRPr="002E1766" w:rsidTr="00DF5A45">
            <w:tc>
              <w:tcPr>
                <w:tcW w:w="4106" w:type="dxa"/>
              </w:tcPr>
              <w:p w:rsidR="002E1766" w:rsidRPr="002E1766" w:rsidRDefault="002E1766" w:rsidP="00DF5A45">
                <w:pPr>
                  <w:jc w:val="center"/>
                  <w:rPr>
                    <w:rStyle w:val="formatsimple"/>
                    <w:b/>
                  </w:rPr>
                </w:pPr>
                <w:r w:rsidRPr="002E1766">
                  <w:rPr>
                    <w:rStyle w:val="formatsimple"/>
                    <w:b/>
                  </w:rPr>
                  <w:t>Modifications</w:t>
                </w:r>
              </w:p>
            </w:tc>
            <w:tc>
              <w:tcPr>
                <w:tcW w:w="1701" w:type="dxa"/>
              </w:tcPr>
              <w:p w:rsidR="002E1766" w:rsidRPr="002E1766" w:rsidRDefault="002E1766" w:rsidP="00DF5A45">
                <w:pPr>
                  <w:jc w:val="center"/>
                  <w:rPr>
                    <w:rStyle w:val="formatsimple"/>
                    <w:b/>
                  </w:rPr>
                </w:pPr>
                <w:r w:rsidRPr="002E1766">
                  <w:rPr>
                    <w:rStyle w:val="formatsimple"/>
                    <w:b/>
                  </w:rPr>
                  <w:t>Version</w:t>
                </w:r>
              </w:p>
            </w:tc>
            <w:tc>
              <w:tcPr>
                <w:tcW w:w="2835" w:type="dxa"/>
              </w:tcPr>
              <w:p w:rsidR="002E1766" w:rsidRPr="002E1766" w:rsidRDefault="002E1766" w:rsidP="00DF5A45">
                <w:pPr>
                  <w:jc w:val="center"/>
                  <w:rPr>
                    <w:rStyle w:val="formatsimple"/>
                    <w:b/>
                  </w:rPr>
                </w:pPr>
                <w:r w:rsidRPr="002E1766">
                  <w:rPr>
                    <w:rStyle w:val="formatsimple"/>
                    <w:b/>
                  </w:rPr>
                  <w:t>Auteur</w:t>
                </w:r>
              </w:p>
            </w:tc>
            <w:tc>
              <w:tcPr>
                <w:tcW w:w="1814" w:type="dxa"/>
              </w:tcPr>
              <w:p w:rsidR="002E1766" w:rsidRPr="002E1766" w:rsidRDefault="002E1766" w:rsidP="00DF5A45">
                <w:pPr>
                  <w:jc w:val="center"/>
                  <w:rPr>
                    <w:rStyle w:val="formatsimple"/>
                    <w:b/>
                  </w:rPr>
                </w:pPr>
                <w:r w:rsidRPr="002E1766">
                  <w:rPr>
                    <w:rStyle w:val="formatsimple"/>
                    <w:b/>
                  </w:rPr>
                  <w:t>Date</w:t>
                </w:r>
              </w:p>
            </w:tc>
          </w:tr>
          <w:tr w:rsidR="002E1766" w:rsidRPr="002E1766" w:rsidTr="00DF5A45">
            <w:tc>
              <w:tcPr>
                <w:tcW w:w="4106" w:type="dxa"/>
              </w:tcPr>
              <w:p w:rsidR="002E1766" w:rsidRPr="002E1766" w:rsidRDefault="002E1766" w:rsidP="00DF5A45">
                <w:pPr>
                  <w:rPr>
                    <w:rStyle w:val="formatsimple"/>
                  </w:rPr>
                </w:pPr>
              </w:p>
            </w:tc>
            <w:tc>
              <w:tcPr>
                <w:tcW w:w="1701" w:type="dxa"/>
              </w:tcPr>
              <w:p w:rsidR="002E1766" w:rsidRPr="002E1766" w:rsidRDefault="002E1766" w:rsidP="00DF5A45">
                <w:pPr>
                  <w:rPr>
                    <w:rStyle w:val="formatsimple"/>
                  </w:rPr>
                </w:pPr>
              </w:p>
            </w:tc>
            <w:tc>
              <w:tcPr>
                <w:tcW w:w="2835" w:type="dxa"/>
              </w:tcPr>
              <w:p w:rsidR="002E1766" w:rsidRPr="002E1766" w:rsidRDefault="002E1766" w:rsidP="00DF5A45">
                <w:pPr>
                  <w:rPr>
                    <w:rStyle w:val="formatsimple"/>
                  </w:rPr>
                </w:pPr>
              </w:p>
            </w:tc>
            <w:tc>
              <w:tcPr>
                <w:tcW w:w="1814" w:type="dxa"/>
              </w:tcPr>
              <w:p w:rsidR="002E1766" w:rsidRPr="002E1766" w:rsidRDefault="002E1766" w:rsidP="00DF5A45">
                <w:pPr>
                  <w:rPr>
                    <w:rStyle w:val="formatsimple"/>
                  </w:rPr>
                </w:pPr>
              </w:p>
            </w:tc>
          </w:tr>
        </w:tbl>
        <w:p w:rsidR="00A62255" w:rsidRDefault="00302F4D" w:rsidP="00A62255">
          <w:pPr>
            <w:spacing w:after="0"/>
            <w:rPr>
              <w:rFonts w:ascii="Cambria" w:hAnsi="Cambria"/>
              <w:sz w:val="20"/>
            </w:rPr>
          </w:pPr>
        </w:p>
      </w:sdtContent>
    </w:sdt>
    <w:p w:rsidR="00A62255" w:rsidRDefault="00A62255" w:rsidP="009E19EF">
      <w:pPr>
        <w:spacing w:after="0"/>
        <w:ind w:firstLine="708"/>
        <w:rPr>
          <w:rFonts w:ascii="Cambria" w:hAnsi="Cambria"/>
          <w:sz w:val="20"/>
        </w:rPr>
      </w:pPr>
    </w:p>
    <w:p w:rsidR="00DF5A45" w:rsidRDefault="00DF5A45">
      <w:pPr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br w:type="page"/>
      </w:r>
    </w:p>
    <w:p w:rsidR="00A62255" w:rsidRDefault="00A62255" w:rsidP="009E19EF">
      <w:pPr>
        <w:spacing w:after="0"/>
        <w:ind w:firstLine="708"/>
        <w:rPr>
          <w:rFonts w:ascii="Cambria" w:hAnsi="Cambria"/>
          <w:sz w:val="20"/>
        </w:rPr>
      </w:pPr>
    </w:p>
    <w:p w:rsidR="00A62255" w:rsidRPr="00DC7487" w:rsidRDefault="00A62255" w:rsidP="00DC7487">
      <w:pPr>
        <w:spacing w:after="0"/>
        <w:ind w:firstLine="708"/>
        <w:rPr>
          <w:rFonts w:ascii="Cambria" w:hAnsi="Cambria"/>
          <w:color w:val="604C8D"/>
          <w:sz w:val="36"/>
        </w:rPr>
      </w:pPr>
      <w:r w:rsidRPr="00DC7487">
        <w:rPr>
          <w:rFonts w:ascii="Cambria" w:hAnsi="Cambria"/>
          <w:color w:val="604C8D"/>
          <w:sz w:val="36"/>
        </w:rPr>
        <w:t>Sommaire</w:t>
      </w:r>
      <w:r w:rsidR="00DC7487" w:rsidRPr="00DC7487">
        <w:rPr>
          <w:rFonts w:ascii="Cambria" w:hAnsi="Cambria"/>
          <w:color w:val="604C8D"/>
          <w:sz w:val="36"/>
        </w:rPr>
        <w:t> :</w:t>
      </w:r>
    </w:p>
    <w:sdt>
      <w:sdtPr>
        <w:rPr>
          <w:rStyle w:val="formatsimple"/>
        </w:rPr>
        <w:alias w:val="Sommaire"/>
        <w:tag w:val="Sommaire"/>
        <w:id w:val="1451515312"/>
        <w:placeholder>
          <w:docPart w:val="E300F8C08D444B5F950C143F46BCCD3D"/>
        </w:placeholder>
      </w:sdtPr>
      <w:sdtEndPr>
        <w:rPr>
          <w:rStyle w:val="Policepardfaut"/>
          <w:rFonts w:asciiTheme="minorHAnsi" w:hAnsiTheme="minorHAnsi"/>
          <w:color w:val="auto"/>
          <w:sz w:val="20"/>
        </w:rPr>
      </w:sdtEndPr>
      <w:sdtContent>
        <w:p w:rsidR="00BF173B" w:rsidRDefault="00BF173B" w:rsidP="00BF173B">
          <w:pPr>
            <w:spacing w:after="0"/>
            <w:ind w:firstLine="708"/>
            <w:rPr>
              <w:rStyle w:val="formatsimple"/>
              <w:b/>
            </w:rPr>
          </w:pPr>
          <w:r w:rsidRPr="003A6FE6">
            <w:rPr>
              <w:rStyle w:val="formatsimple"/>
              <w:b/>
              <w:color w:val="5F4B8B"/>
            </w:rPr>
            <w:t>INTRODUCTION</w:t>
          </w:r>
          <w:r w:rsidRPr="002E0C15">
            <w:rPr>
              <w:rStyle w:val="formatsimple"/>
              <w:b/>
            </w:rPr>
            <w:tab/>
          </w:r>
          <w:r w:rsidRPr="002E0C15">
            <w:rPr>
              <w:rStyle w:val="formatsimple"/>
              <w:b/>
            </w:rPr>
            <w:tab/>
          </w:r>
          <w:r w:rsidRPr="002E0C15">
            <w:rPr>
              <w:rStyle w:val="formatsimple"/>
              <w:b/>
            </w:rPr>
            <w:tab/>
          </w:r>
          <w:r w:rsidRPr="002E0C15">
            <w:rPr>
              <w:rStyle w:val="formatsimple"/>
              <w:b/>
            </w:rPr>
            <w:tab/>
          </w:r>
          <w:r w:rsidRPr="002E0C15"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 w:rsidRPr="003A6FE6">
            <w:rPr>
              <w:rStyle w:val="formatsimple"/>
              <w:b/>
              <w:color w:val="5F4B8B"/>
            </w:rPr>
            <w:t>-----------------</w:t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  <w:t>P.3</w:t>
          </w:r>
        </w:p>
        <w:p w:rsidR="0079406B" w:rsidRPr="0079406B" w:rsidRDefault="0079406B" w:rsidP="00BF173B">
          <w:pPr>
            <w:spacing w:after="0"/>
            <w:ind w:firstLine="708"/>
            <w:rPr>
              <w:rStyle w:val="formatsimple"/>
              <w:b/>
              <w:sz w:val="8"/>
              <w:szCs w:val="8"/>
            </w:rPr>
          </w:pPr>
        </w:p>
        <w:p w:rsidR="00BF173B" w:rsidRDefault="00BF173B" w:rsidP="00BF173B">
          <w:pPr>
            <w:pStyle w:val="Paragraphedeliste"/>
            <w:numPr>
              <w:ilvl w:val="0"/>
              <w:numId w:val="2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Objectifs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2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Charte des documents</w:t>
          </w:r>
          <w:r w:rsidR="00150805"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2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Liste de diffusion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2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Cadre du projet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2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Documents de références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spacing w:after="0"/>
            <w:ind w:left="1776"/>
            <w:rPr>
              <w:rStyle w:val="formatsimple"/>
              <w:b/>
            </w:rPr>
          </w:pPr>
        </w:p>
        <w:p w:rsidR="00BF173B" w:rsidRPr="003A6FE6" w:rsidRDefault="00BF173B" w:rsidP="00BF173B">
          <w:pPr>
            <w:spacing w:after="0"/>
            <w:ind w:firstLine="708"/>
            <w:rPr>
              <w:rStyle w:val="formatsimple"/>
              <w:b/>
              <w:color w:val="5F4B8B"/>
            </w:rPr>
          </w:pPr>
          <w:r w:rsidRPr="003A6FE6">
            <w:rPr>
              <w:rStyle w:val="formatsimple"/>
              <w:b/>
              <w:color w:val="5F4B8B"/>
            </w:rPr>
            <w:t>DESCRIPTION GLOBALE</w:t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>-----------------</w:t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>P.4</w:t>
          </w:r>
        </w:p>
        <w:p w:rsidR="0079406B" w:rsidRPr="0079406B" w:rsidRDefault="0079406B" w:rsidP="00BF173B">
          <w:pPr>
            <w:spacing w:after="0"/>
            <w:ind w:firstLine="708"/>
            <w:rPr>
              <w:rStyle w:val="formatsimple"/>
              <w:b/>
              <w:sz w:val="8"/>
              <w:szCs w:val="8"/>
            </w:rPr>
          </w:pPr>
        </w:p>
        <w:p w:rsid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Présentation du projet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BF173B" w:rsidRP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 w:rsidRPr="00BF173B">
            <w:rPr>
              <w:rStyle w:val="formatsimple"/>
              <w:b/>
            </w:rPr>
            <w:t>Fonctionnalités</w:t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Pr="00BF173B" w:rsidRDefault="00BF173B" w:rsidP="00BF173B">
          <w:pPr>
            <w:pStyle w:val="Paragraphedeliste"/>
            <w:numPr>
              <w:ilvl w:val="1"/>
              <w:numId w:val="2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Le site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1"/>
              <w:numId w:val="2"/>
            </w:numPr>
            <w:spacing w:after="0"/>
            <w:rPr>
              <w:rStyle w:val="formatsimple"/>
              <w:b/>
            </w:rPr>
          </w:pPr>
          <w:r w:rsidRPr="00BF173B">
            <w:rPr>
              <w:rStyle w:val="formatsimple"/>
              <w:b/>
            </w:rPr>
            <w:t>La DLL</w:t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P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 w:rsidRPr="00BF173B">
            <w:rPr>
              <w:rStyle w:val="formatsimple"/>
              <w:b/>
            </w:rPr>
            <w:t>Accès</w:t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 w:rsidRPr="00BF173B"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Environnement d’utilisation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Contraintes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1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Le site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1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La DLL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Documentation utilisateur fournie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Default="00BF173B" w:rsidP="00BF173B">
          <w:pPr>
            <w:pStyle w:val="Paragraphedeliste"/>
            <w:numPr>
              <w:ilvl w:val="0"/>
              <w:numId w:val="8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Difficultés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spacing w:after="0"/>
            <w:ind w:left="1776"/>
            <w:rPr>
              <w:rStyle w:val="formatsimple"/>
              <w:b/>
            </w:rPr>
          </w:pPr>
        </w:p>
        <w:p w:rsidR="00BF173B" w:rsidRPr="003A6FE6" w:rsidRDefault="00BF173B" w:rsidP="00BF173B">
          <w:pPr>
            <w:spacing w:after="0"/>
            <w:ind w:firstLine="708"/>
            <w:rPr>
              <w:rStyle w:val="formatsimple"/>
              <w:b/>
              <w:color w:val="5F4B8B"/>
            </w:rPr>
          </w:pPr>
          <w:r w:rsidRPr="003A6FE6">
            <w:rPr>
              <w:rStyle w:val="formatsimple"/>
              <w:b/>
              <w:color w:val="5F4B8B"/>
            </w:rPr>
            <w:t>FONCTIONNALITÉS</w:t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="00723507" w:rsidRPr="003A6FE6">
            <w:rPr>
              <w:rStyle w:val="formatsimple"/>
              <w:b/>
              <w:color w:val="5F4B8B"/>
            </w:rPr>
            <w:tab/>
          </w:r>
          <w:r w:rsidR="00723507" w:rsidRPr="003A6FE6">
            <w:rPr>
              <w:rStyle w:val="formatsimple"/>
              <w:b/>
              <w:color w:val="5F4B8B"/>
            </w:rPr>
            <w:tab/>
          </w:r>
          <w:r w:rsidR="00723507"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>-----------------</w:t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>P.4</w:t>
          </w:r>
        </w:p>
        <w:p w:rsidR="0079406B" w:rsidRPr="0079406B" w:rsidRDefault="0079406B" w:rsidP="00BF173B">
          <w:pPr>
            <w:spacing w:after="0"/>
            <w:ind w:firstLine="708"/>
            <w:rPr>
              <w:rStyle w:val="formatsimple"/>
              <w:b/>
              <w:sz w:val="8"/>
              <w:szCs w:val="8"/>
            </w:rPr>
          </w:pPr>
        </w:p>
        <w:p w:rsidR="00BF173B" w:rsidRDefault="00723507" w:rsidP="00BF173B">
          <w:pPr>
            <w:pStyle w:val="Paragraphedeliste"/>
            <w:numPr>
              <w:ilvl w:val="0"/>
              <w:numId w:val="9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Description des fonctionnalités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numPr>
              <w:ilvl w:val="1"/>
              <w:numId w:val="9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Le site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numPr>
              <w:ilvl w:val="1"/>
              <w:numId w:val="9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La DLL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spacing w:after="0"/>
            <w:ind w:left="2496"/>
            <w:rPr>
              <w:rStyle w:val="formatsimple"/>
              <w:b/>
            </w:rPr>
          </w:pPr>
        </w:p>
        <w:p w:rsidR="00723507" w:rsidRPr="003A6FE6" w:rsidRDefault="00723507" w:rsidP="00723507">
          <w:pPr>
            <w:spacing w:after="0"/>
            <w:ind w:firstLine="708"/>
            <w:rPr>
              <w:rStyle w:val="formatsimple"/>
              <w:b/>
              <w:color w:val="5F4B8B"/>
            </w:rPr>
          </w:pPr>
          <w:r w:rsidRPr="003A6FE6">
            <w:rPr>
              <w:rStyle w:val="formatsimple"/>
              <w:b/>
              <w:color w:val="5F4B8B"/>
            </w:rPr>
            <w:t>INTERFACE COMMUNICATION</w:t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>-----------------</w:t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>P.4</w:t>
          </w:r>
        </w:p>
        <w:p w:rsidR="0079406B" w:rsidRPr="0079406B" w:rsidRDefault="0079406B" w:rsidP="00723507">
          <w:pPr>
            <w:spacing w:after="0"/>
            <w:ind w:firstLine="708"/>
            <w:rPr>
              <w:rStyle w:val="formatsimple"/>
              <w:b/>
              <w:sz w:val="8"/>
            </w:rPr>
          </w:pPr>
        </w:p>
        <w:p w:rsidR="00723507" w:rsidRDefault="00723507" w:rsidP="00723507">
          <w:pPr>
            <w:pStyle w:val="Paragraphedeliste"/>
            <w:numPr>
              <w:ilvl w:val="0"/>
              <w:numId w:val="10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Interface utilisateurs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numPr>
              <w:ilvl w:val="0"/>
              <w:numId w:val="10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API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numPr>
              <w:ilvl w:val="0"/>
              <w:numId w:val="10"/>
            </w:numPr>
            <w:spacing w:after="0"/>
            <w:rPr>
              <w:rStyle w:val="formatsimple"/>
              <w:b/>
            </w:rPr>
          </w:pPr>
          <w:bookmarkStart w:id="0" w:name="_GoBack"/>
          <w:bookmarkEnd w:id="0"/>
          <w:r>
            <w:rPr>
              <w:rStyle w:val="formatsimple"/>
              <w:b/>
            </w:rPr>
            <w:t>Protocol de communication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spacing w:after="0"/>
            <w:ind w:left="1776"/>
            <w:rPr>
              <w:rStyle w:val="formatsimple"/>
              <w:b/>
            </w:rPr>
          </w:pPr>
        </w:p>
        <w:p w:rsidR="00723507" w:rsidRPr="003A6FE6" w:rsidRDefault="00723507" w:rsidP="00723507">
          <w:pPr>
            <w:spacing w:after="0"/>
            <w:ind w:left="708"/>
            <w:rPr>
              <w:rStyle w:val="formatsimple"/>
              <w:b/>
              <w:color w:val="5F4B8B"/>
            </w:rPr>
          </w:pPr>
          <w:r w:rsidRPr="003A6FE6">
            <w:rPr>
              <w:rStyle w:val="formatsimple"/>
              <w:b/>
              <w:color w:val="5F4B8B"/>
            </w:rPr>
            <w:t>EXIGENCES NON-FONCTIONNELLES</w:t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>-----------------</w:t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color w:val="5F4B8B"/>
            </w:rPr>
            <w:tab/>
          </w:r>
          <w:r w:rsidRPr="003A6FE6">
            <w:rPr>
              <w:rStyle w:val="formatsimple"/>
              <w:b/>
              <w:color w:val="5F4B8B"/>
            </w:rPr>
            <w:t>P.4</w:t>
          </w:r>
        </w:p>
        <w:p w:rsidR="0079406B" w:rsidRPr="0079406B" w:rsidRDefault="0079406B" w:rsidP="00723507">
          <w:pPr>
            <w:spacing w:after="0"/>
            <w:ind w:left="708"/>
            <w:rPr>
              <w:rStyle w:val="formatsimple"/>
              <w:b/>
              <w:sz w:val="8"/>
            </w:rPr>
          </w:pPr>
        </w:p>
        <w:p w:rsidR="00723507" w:rsidRDefault="00723507" w:rsidP="00723507">
          <w:pPr>
            <w:pStyle w:val="Paragraphedeliste"/>
            <w:numPr>
              <w:ilvl w:val="0"/>
              <w:numId w:val="11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Exigences de sauvegarde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Default="00723507" w:rsidP="00723507">
          <w:pPr>
            <w:pStyle w:val="Paragraphedeliste"/>
            <w:numPr>
              <w:ilvl w:val="0"/>
              <w:numId w:val="11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 xml:space="preserve">Exigences de sécurité 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723507" w:rsidRPr="00723507" w:rsidRDefault="00723507" w:rsidP="00723507">
          <w:pPr>
            <w:pStyle w:val="Paragraphedeliste"/>
            <w:numPr>
              <w:ilvl w:val="0"/>
              <w:numId w:val="11"/>
            </w:numPr>
            <w:spacing w:after="0"/>
            <w:rPr>
              <w:rStyle w:val="formatsimple"/>
              <w:b/>
            </w:rPr>
          </w:pPr>
          <w:r>
            <w:rPr>
              <w:rStyle w:val="formatsimple"/>
              <w:b/>
            </w:rPr>
            <w:t>Qualité</w:t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  <w:b/>
            </w:rPr>
            <w:tab/>
          </w:r>
          <w:r>
            <w:rPr>
              <w:rStyle w:val="formatsimple"/>
            </w:rPr>
            <w:t>-----------------</w:t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>
            <w:rPr>
              <w:rStyle w:val="formatsimple"/>
            </w:rPr>
            <w:tab/>
          </w:r>
          <w:r w:rsidRPr="00BF173B">
            <w:rPr>
              <w:rStyle w:val="formatsimple"/>
              <w:b/>
            </w:rPr>
            <w:t>P.4</w:t>
          </w:r>
        </w:p>
        <w:p w:rsidR="00BF173B" w:rsidRPr="00BF173B" w:rsidRDefault="00BF173B" w:rsidP="00BF173B">
          <w:pPr>
            <w:pStyle w:val="Paragraphedeliste"/>
            <w:spacing w:after="0"/>
            <w:ind w:left="2496"/>
            <w:rPr>
              <w:rStyle w:val="formatsimple"/>
              <w:b/>
            </w:rPr>
          </w:pPr>
        </w:p>
        <w:p w:rsidR="00CD6BFE" w:rsidRDefault="00302F4D" w:rsidP="009E19EF">
          <w:pPr>
            <w:spacing w:after="0"/>
            <w:ind w:firstLine="708"/>
            <w:rPr>
              <w:sz w:val="20"/>
            </w:rPr>
          </w:pPr>
        </w:p>
      </w:sdtContent>
    </w:sdt>
    <w:p w:rsidR="00DF5A45" w:rsidRDefault="00193C3D">
      <w:pPr>
        <w:rPr>
          <w:sz w:val="20"/>
        </w:rPr>
      </w:pPr>
      <w:r>
        <w:rPr>
          <w:sz w:val="20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0651650"/>
        <w:docPartObj>
          <w:docPartGallery w:val="Table of Contents"/>
          <w:docPartUnique/>
        </w:docPartObj>
      </w:sdtPr>
      <w:sdtContent>
        <w:p w:rsidR="00DF5A45" w:rsidRDefault="00DF5A45">
          <w:pPr>
            <w:pStyle w:val="En-ttedetabledesmatires"/>
          </w:pPr>
          <w:r>
            <w:t>Table des matières</w:t>
          </w:r>
        </w:p>
        <w:p w:rsidR="00DF5A45" w:rsidRDefault="00302F4D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DF5A45">
            <w:instrText xml:space="preserve"> TOC \o "1-3" \h \z \u </w:instrText>
          </w:r>
          <w:r>
            <w:fldChar w:fldCharType="separate"/>
          </w:r>
          <w:hyperlink w:anchor="_Toc509674533" w:history="1">
            <w:r w:rsidR="00DF5A45" w:rsidRPr="001015BD">
              <w:rPr>
                <w:rStyle w:val="Lienhypertexte"/>
                <w:noProof/>
              </w:rPr>
              <w:t>INTRODUCTION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34" w:history="1">
            <w:r w:rsidR="00DF5A45" w:rsidRPr="001015BD">
              <w:rPr>
                <w:rStyle w:val="Lienhypertexte"/>
                <w:noProof/>
              </w:rPr>
              <w:t>1.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Objectifs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35" w:history="1">
            <w:r w:rsidR="00DF5A45" w:rsidRPr="001015BD">
              <w:rPr>
                <w:rStyle w:val="Lienhypertexte"/>
                <w:noProof/>
              </w:rPr>
              <w:t>2.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Charte des documents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36" w:history="1">
            <w:r w:rsidR="00DF5A45" w:rsidRPr="001015BD">
              <w:rPr>
                <w:rStyle w:val="Lienhypertexte"/>
                <w:noProof/>
              </w:rPr>
              <w:t>3.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Liste de diffusion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37" w:history="1">
            <w:r w:rsidR="00DF5A45" w:rsidRPr="001015BD">
              <w:rPr>
                <w:rStyle w:val="Lienhypertexte"/>
                <w:noProof/>
              </w:rPr>
              <w:t>4.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Cadre du projet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38" w:history="1">
            <w:r w:rsidR="00DF5A45" w:rsidRPr="001015BD">
              <w:rPr>
                <w:rStyle w:val="Lienhypertexte"/>
                <w:noProof/>
              </w:rPr>
              <w:t>5.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Documents de références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39" w:history="1">
            <w:r w:rsidR="00DF5A45" w:rsidRPr="001015BD">
              <w:rPr>
                <w:rStyle w:val="Lienhypertexte"/>
                <w:noProof/>
              </w:rPr>
              <w:t>DESCRIPTION GLOBALE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40" w:history="1">
            <w:r w:rsidR="00DF5A45" w:rsidRPr="001015BD">
              <w:rPr>
                <w:rStyle w:val="Lienhypertexte"/>
                <w:noProof/>
              </w:rPr>
              <w:t>1.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Présentation du projet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41" w:history="1">
            <w:r w:rsidR="00DF5A45" w:rsidRPr="001015BD">
              <w:rPr>
                <w:rStyle w:val="Lienhypertexte"/>
                <w:noProof/>
              </w:rPr>
              <w:t>2.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Fonctionnalités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Pr="00DF5A45" w:rsidRDefault="00302F4D" w:rsidP="00DF5A45">
          <w:pPr>
            <w:pStyle w:val="TM3"/>
            <w:rPr>
              <w:rFonts w:eastAsiaTheme="minorEastAsia"/>
              <w:lang w:eastAsia="fr-FR"/>
            </w:rPr>
          </w:pPr>
          <w:hyperlink w:anchor="_Toc509674542" w:history="1">
            <w:r w:rsidR="00DF5A45" w:rsidRPr="00DF5A45">
              <w:rPr>
                <w:rStyle w:val="Lienhypertexte"/>
              </w:rPr>
              <w:t>A.</w:t>
            </w:r>
            <w:r w:rsidR="00DF5A45" w:rsidRPr="00DF5A45">
              <w:rPr>
                <w:rFonts w:eastAsiaTheme="minorEastAsia"/>
                <w:lang w:eastAsia="fr-FR"/>
              </w:rPr>
              <w:tab/>
            </w:r>
            <w:r w:rsidR="00DF5A45" w:rsidRPr="00DF5A45">
              <w:rPr>
                <w:rStyle w:val="Lienhypertexte"/>
              </w:rPr>
              <w:t>Le site</w:t>
            </w:r>
            <w:r w:rsidR="00DF5A45" w:rsidRPr="00DF5A45">
              <w:rPr>
                <w:webHidden/>
              </w:rPr>
              <w:tab/>
            </w:r>
            <w:r w:rsidRPr="00DF5A45">
              <w:rPr>
                <w:webHidden/>
              </w:rPr>
              <w:fldChar w:fldCharType="begin"/>
            </w:r>
            <w:r w:rsidR="00DF5A45" w:rsidRPr="00DF5A45">
              <w:rPr>
                <w:webHidden/>
              </w:rPr>
              <w:instrText xml:space="preserve"> PAGEREF _Toc509674542 \h </w:instrText>
            </w:r>
            <w:r w:rsidRPr="00DF5A45">
              <w:rPr>
                <w:webHidden/>
              </w:rPr>
            </w:r>
            <w:r w:rsidRPr="00DF5A45">
              <w:rPr>
                <w:webHidden/>
              </w:rPr>
              <w:fldChar w:fldCharType="separate"/>
            </w:r>
            <w:r w:rsidR="00DF5A45" w:rsidRPr="00DF5A45">
              <w:rPr>
                <w:webHidden/>
              </w:rPr>
              <w:t>5</w:t>
            </w:r>
            <w:r w:rsidRPr="00DF5A45">
              <w:rPr>
                <w:webHidden/>
              </w:rPr>
              <w:fldChar w:fldCharType="end"/>
            </w:r>
          </w:hyperlink>
        </w:p>
        <w:p w:rsidR="00DF5A45" w:rsidRPr="00DF5A45" w:rsidRDefault="00302F4D" w:rsidP="00DF5A45">
          <w:pPr>
            <w:pStyle w:val="TM3"/>
            <w:rPr>
              <w:rFonts w:eastAsiaTheme="minorEastAsia"/>
              <w:lang w:eastAsia="fr-FR"/>
            </w:rPr>
          </w:pPr>
          <w:hyperlink w:anchor="_Toc509674543" w:history="1">
            <w:r w:rsidR="00DF5A45" w:rsidRPr="00DF5A45">
              <w:rPr>
                <w:rStyle w:val="Lienhypertexte"/>
              </w:rPr>
              <w:t>B.</w:t>
            </w:r>
            <w:r w:rsidR="00DF5A45" w:rsidRPr="00DF5A45">
              <w:rPr>
                <w:rFonts w:eastAsiaTheme="minorEastAsia"/>
                <w:lang w:eastAsia="fr-FR"/>
              </w:rPr>
              <w:tab/>
            </w:r>
            <w:r w:rsidR="00DF5A45" w:rsidRPr="00DF5A45">
              <w:rPr>
                <w:rStyle w:val="Lienhypertexte"/>
              </w:rPr>
              <w:t>La DLL</w:t>
            </w:r>
            <w:r w:rsidR="00DF5A45" w:rsidRPr="00DF5A45">
              <w:rPr>
                <w:webHidden/>
              </w:rPr>
              <w:tab/>
            </w:r>
            <w:r w:rsidRPr="00DF5A45">
              <w:rPr>
                <w:webHidden/>
              </w:rPr>
              <w:fldChar w:fldCharType="begin"/>
            </w:r>
            <w:r w:rsidR="00DF5A45" w:rsidRPr="00DF5A45">
              <w:rPr>
                <w:webHidden/>
              </w:rPr>
              <w:instrText xml:space="preserve"> PAGEREF _Toc509674543 \h </w:instrText>
            </w:r>
            <w:r w:rsidRPr="00DF5A45">
              <w:rPr>
                <w:webHidden/>
              </w:rPr>
            </w:r>
            <w:r w:rsidRPr="00DF5A45">
              <w:rPr>
                <w:webHidden/>
              </w:rPr>
              <w:fldChar w:fldCharType="separate"/>
            </w:r>
            <w:r w:rsidR="00DF5A45" w:rsidRPr="00DF5A45">
              <w:rPr>
                <w:webHidden/>
              </w:rPr>
              <w:t>5</w:t>
            </w:r>
            <w:r w:rsidRPr="00DF5A45">
              <w:rPr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44" w:history="1">
            <w:r w:rsidR="00DF5A45" w:rsidRPr="001015BD">
              <w:rPr>
                <w:rStyle w:val="Lienhypertexte"/>
                <w:noProof/>
              </w:rPr>
              <w:t>3.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Accès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45" w:history="1">
            <w:r w:rsidR="00DF5A45" w:rsidRPr="001015BD">
              <w:rPr>
                <w:rStyle w:val="Lienhypertexte"/>
                <w:noProof/>
              </w:rPr>
              <w:t>4.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Environnement d’utilisation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46" w:history="1">
            <w:r w:rsidR="00DF5A45" w:rsidRPr="001015BD">
              <w:rPr>
                <w:rStyle w:val="Lienhypertexte"/>
                <w:noProof/>
              </w:rPr>
              <w:t>5.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Contraintes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 w:rsidP="00DF5A45">
          <w:pPr>
            <w:pStyle w:val="TM3"/>
            <w:rPr>
              <w:rFonts w:eastAsiaTheme="minorEastAsia"/>
              <w:lang w:eastAsia="fr-FR"/>
            </w:rPr>
          </w:pPr>
          <w:hyperlink w:anchor="_Toc509674547" w:history="1">
            <w:r w:rsidR="00DF5A45" w:rsidRPr="00DF5A45">
              <w:rPr>
                <w:rStyle w:val="Lienhypertexte"/>
              </w:rPr>
              <w:t>A.</w:t>
            </w:r>
            <w:r w:rsidR="00DF5A45" w:rsidRPr="00DF5A45">
              <w:rPr>
                <w:rFonts w:eastAsiaTheme="minorEastAsia"/>
                <w:lang w:eastAsia="fr-FR"/>
              </w:rPr>
              <w:tab/>
            </w:r>
            <w:r w:rsidR="00DF5A45" w:rsidRPr="00DF5A45">
              <w:rPr>
                <w:rStyle w:val="Lienhypertexte"/>
              </w:rPr>
              <w:t>Le site</w:t>
            </w:r>
            <w:r w:rsidR="00DF5A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F5A45">
              <w:rPr>
                <w:webHidden/>
              </w:rPr>
              <w:instrText xml:space="preserve"> PAGEREF _Toc509674547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F5A4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F5A45" w:rsidRDefault="00302F4D" w:rsidP="00DF5A45">
          <w:pPr>
            <w:pStyle w:val="TM3"/>
            <w:rPr>
              <w:rFonts w:eastAsiaTheme="minorEastAsia"/>
              <w:lang w:eastAsia="fr-FR"/>
            </w:rPr>
          </w:pPr>
          <w:hyperlink w:anchor="_Toc509674548" w:history="1">
            <w:r w:rsidR="00DF5A45" w:rsidRPr="00DF5A45">
              <w:rPr>
                <w:rStyle w:val="Lienhypertexte"/>
              </w:rPr>
              <w:t>B.</w:t>
            </w:r>
            <w:r w:rsidR="00DF5A45" w:rsidRPr="00DF5A45">
              <w:rPr>
                <w:rFonts w:eastAsiaTheme="minorEastAsia"/>
                <w:lang w:eastAsia="fr-FR"/>
              </w:rPr>
              <w:tab/>
            </w:r>
            <w:r w:rsidR="00DF5A45" w:rsidRPr="00DF5A45">
              <w:rPr>
                <w:rStyle w:val="Lienhypertexte"/>
              </w:rPr>
              <w:t>La DLL</w:t>
            </w:r>
            <w:r w:rsidR="00DF5A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F5A45">
              <w:rPr>
                <w:webHidden/>
              </w:rPr>
              <w:instrText xml:space="preserve"> PAGEREF _Toc509674548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F5A4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49" w:history="1">
            <w:r w:rsidR="00DF5A45" w:rsidRPr="001015BD">
              <w:rPr>
                <w:rStyle w:val="Lienhypertexte"/>
                <w:noProof/>
              </w:rPr>
              <w:t>6.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Documentation utilisateur fournie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0" w:history="1">
            <w:r w:rsidR="00DF5A45" w:rsidRPr="001015BD">
              <w:rPr>
                <w:rStyle w:val="Lienhypertexte"/>
                <w:noProof/>
              </w:rPr>
              <w:t>7.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Difficultés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1" w:history="1">
            <w:r w:rsidR="00DF5A45" w:rsidRPr="001015BD">
              <w:rPr>
                <w:rStyle w:val="Lienhypertexte"/>
                <w:noProof/>
              </w:rPr>
              <w:t>FONCTIONNALITÉS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2" w:history="1">
            <w:r w:rsidR="00DF5A45" w:rsidRPr="001015BD">
              <w:rPr>
                <w:rStyle w:val="Lienhypertexte"/>
                <w:noProof/>
              </w:rPr>
              <w:t>1.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Description des fonctionnalités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 w:rsidP="00DF5A45">
          <w:pPr>
            <w:pStyle w:val="TM3"/>
            <w:rPr>
              <w:rFonts w:eastAsiaTheme="minorEastAsia"/>
              <w:lang w:eastAsia="fr-FR"/>
            </w:rPr>
          </w:pPr>
          <w:hyperlink w:anchor="_Toc509674553" w:history="1">
            <w:r w:rsidR="00DF5A45" w:rsidRPr="00DF5A45">
              <w:rPr>
                <w:rStyle w:val="Lienhypertexte"/>
              </w:rPr>
              <w:t>A.</w:t>
            </w:r>
            <w:r w:rsidR="00DF5A45" w:rsidRPr="00DF5A45">
              <w:rPr>
                <w:rFonts w:eastAsiaTheme="minorEastAsia"/>
                <w:lang w:eastAsia="fr-FR"/>
              </w:rPr>
              <w:tab/>
            </w:r>
            <w:r w:rsidR="00DF5A45" w:rsidRPr="00DF5A45">
              <w:rPr>
                <w:rStyle w:val="Lienhypertexte"/>
              </w:rPr>
              <w:t>Le site</w:t>
            </w:r>
            <w:r w:rsidR="00DF5A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F5A45">
              <w:rPr>
                <w:webHidden/>
              </w:rPr>
              <w:instrText xml:space="preserve"> PAGEREF _Toc509674553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F5A4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F5A45" w:rsidRDefault="00302F4D" w:rsidP="00DF5A45">
          <w:pPr>
            <w:pStyle w:val="TM3"/>
            <w:rPr>
              <w:rFonts w:eastAsiaTheme="minorEastAsia"/>
              <w:lang w:eastAsia="fr-FR"/>
            </w:rPr>
          </w:pPr>
          <w:hyperlink w:anchor="_Toc509674554" w:history="1">
            <w:r w:rsidR="00DF5A45" w:rsidRPr="00DF5A45">
              <w:rPr>
                <w:rStyle w:val="Lienhypertexte"/>
              </w:rPr>
              <w:t>B.</w:t>
            </w:r>
            <w:r w:rsidR="00DF5A45" w:rsidRPr="00DF5A45">
              <w:rPr>
                <w:rFonts w:eastAsiaTheme="minorEastAsia"/>
                <w:lang w:eastAsia="fr-FR"/>
              </w:rPr>
              <w:tab/>
            </w:r>
            <w:r w:rsidR="00DF5A45" w:rsidRPr="00DF5A45">
              <w:rPr>
                <w:rStyle w:val="Lienhypertexte"/>
              </w:rPr>
              <w:t>La DLL</w:t>
            </w:r>
            <w:r w:rsidR="00DF5A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F5A45">
              <w:rPr>
                <w:webHidden/>
              </w:rPr>
              <w:instrText xml:space="preserve"> PAGEREF _Toc509674554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F5A45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F5A45" w:rsidRDefault="00302F4D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5" w:history="1">
            <w:r w:rsidR="00DF5A45" w:rsidRPr="001015BD">
              <w:rPr>
                <w:rStyle w:val="Lienhypertexte"/>
                <w:noProof/>
              </w:rPr>
              <w:t>INTERFACE COMMUNICATION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6" w:history="1">
            <w:r w:rsidR="00DF5A45" w:rsidRPr="001015BD">
              <w:rPr>
                <w:rStyle w:val="Lienhypertexte"/>
                <w:noProof/>
              </w:rPr>
              <w:t>2.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Interface utilisateurs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7" w:history="1">
            <w:r w:rsidR="00DF5A45" w:rsidRPr="001015BD">
              <w:rPr>
                <w:rStyle w:val="Lienhypertexte"/>
                <w:noProof/>
              </w:rPr>
              <w:t>3.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API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8" w:history="1">
            <w:r w:rsidR="00DF5A45" w:rsidRPr="001015BD">
              <w:rPr>
                <w:rStyle w:val="Lienhypertexte"/>
                <w:noProof/>
              </w:rPr>
              <w:t>4.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Protocole de communication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59" w:history="1">
            <w:r w:rsidR="00DF5A45" w:rsidRPr="001015BD">
              <w:rPr>
                <w:rStyle w:val="Lienhypertexte"/>
                <w:noProof/>
              </w:rPr>
              <w:t>EXIGENCES NON-FONCTIONNELLES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60" w:history="1">
            <w:r w:rsidR="00DF5A45" w:rsidRPr="001015BD">
              <w:rPr>
                <w:rStyle w:val="Lienhypertexte"/>
                <w:noProof/>
              </w:rPr>
              <w:t>1.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Exigences de sauvegarde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61" w:history="1">
            <w:r w:rsidR="00DF5A45" w:rsidRPr="001015BD">
              <w:rPr>
                <w:rStyle w:val="Lienhypertexte"/>
                <w:noProof/>
              </w:rPr>
              <w:t>2.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Exigences de sécurité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pPr>
            <w:pStyle w:val="TM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509674562" w:history="1">
            <w:r w:rsidR="00DF5A45" w:rsidRPr="001015BD">
              <w:rPr>
                <w:rStyle w:val="Lienhypertexte"/>
                <w:noProof/>
              </w:rPr>
              <w:t>3.</w:t>
            </w:r>
            <w:r w:rsidR="00DF5A45">
              <w:rPr>
                <w:rFonts w:eastAsiaTheme="minorEastAsia"/>
                <w:noProof/>
                <w:lang w:eastAsia="fr-FR"/>
              </w:rPr>
              <w:tab/>
            </w:r>
            <w:r w:rsidR="00DF5A45" w:rsidRPr="001015BD">
              <w:rPr>
                <w:rStyle w:val="Lienhypertexte"/>
                <w:noProof/>
              </w:rPr>
              <w:t>Qualité</w:t>
            </w:r>
            <w:r w:rsidR="00DF5A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5A45">
              <w:rPr>
                <w:noProof/>
                <w:webHidden/>
              </w:rPr>
              <w:instrText xml:space="preserve"> PAGEREF _Toc509674562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5A4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A45" w:rsidRDefault="00302F4D">
          <w:r>
            <w:fldChar w:fldCharType="end"/>
          </w:r>
        </w:p>
      </w:sdtContent>
    </w:sdt>
    <w:p w:rsidR="00DF5A45" w:rsidRDefault="00DF5A45">
      <w:pPr>
        <w:rPr>
          <w:sz w:val="20"/>
        </w:rPr>
      </w:pPr>
      <w:r>
        <w:rPr>
          <w:sz w:val="20"/>
        </w:rPr>
        <w:lastRenderedPageBreak/>
        <w:br w:type="page"/>
      </w:r>
    </w:p>
    <w:p w:rsidR="00193C3D" w:rsidRDefault="00193C3D" w:rsidP="00DF5A45">
      <w:pPr>
        <w:pStyle w:val="Titre1bis"/>
        <w:rPr>
          <w:rStyle w:val="formatsimple"/>
          <w:color w:val="5F4B8B"/>
        </w:rPr>
      </w:pPr>
      <w:bookmarkStart w:id="1" w:name="_Toc509674533"/>
      <w:r w:rsidRPr="003A6FE6">
        <w:rPr>
          <w:rStyle w:val="formatsimple"/>
          <w:color w:val="5F4B8B"/>
        </w:rPr>
        <w:lastRenderedPageBreak/>
        <w:t>INTRODUCTION</w:t>
      </w:r>
      <w:bookmarkEnd w:id="1"/>
    </w:p>
    <w:p w:rsidR="00193C3D" w:rsidRDefault="00193C3D" w:rsidP="00193C3D">
      <w:pPr>
        <w:pStyle w:val="Titre2"/>
        <w:rPr>
          <w:rStyle w:val="formatsimple"/>
        </w:rPr>
      </w:pPr>
      <w:bookmarkStart w:id="2" w:name="_Toc509674534"/>
      <w:r>
        <w:rPr>
          <w:rStyle w:val="formatsimple"/>
        </w:rPr>
        <w:t>Objectif</w:t>
      </w:r>
      <w:bookmarkEnd w:id="2"/>
    </w:p>
    <w:p w:rsidR="00193C3D" w:rsidRDefault="00F17731" w:rsidP="00193C3D">
      <w:r>
        <w:t xml:space="preserve">L’objectif de ce document </w:t>
      </w:r>
      <w:r w:rsidR="00FA5D50">
        <w:t>est de présenter les différentes spécifications liées à la réalisation du projet de création d’un système de gestion et d’activation de logiciels</w:t>
      </w:r>
      <w:r w:rsidR="007A7554">
        <w:t xml:space="preserve"> se nommant ATOUT PROTECT</w:t>
      </w:r>
      <w:r w:rsidR="00FA5D50">
        <w:t>.</w:t>
      </w:r>
    </w:p>
    <w:p w:rsidR="00193C3D" w:rsidRDefault="00193C3D" w:rsidP="00150805">
      <w:pPr>
        <w:pStyle w:val="Titre2"/>
        <w:rPr>
          <w:rStyle w:val="formatsimple"/>
        </w:rPr>
      </w:pPr>
      <w:bookmarkStart w:id="3" w:name="_Toc509674535"/>
      <w:r w:rsidRPr="00150805">
        <w:rPr>
          <w:rStyle w:val="formatsimple"/>
          <w:color w:val="auto"/>
        </w:rPr>
        <w:t>C</w:t>
      </w:r>
      <w:bookmarkEnd w:id="3"/>
      <w:r w:rsidR="009C4E11">
        <w:rPr>
          <w:rStyle w:val="formatsimple"/>
          <w:color w:val="auto"/>
        </w:rPr>
        <w:t>onventions</w:t>
      </w:r>
    </w:p>
    <w:p w:rsidR="00150805" w:rsidRDefault="00150805" w:rsidP="00150805"/>
    <w:p w:rsidR="00150805" w:rsidRDefault="00150805" w:rsidP="00150805">
      <w:pPr>
        <w:pStyle w:val="Titre2"/>
        <w:rPr>
          <w:rStyle w:val="formatsimple"/>
        </w:rPr>
      </w:pPr>
      <w:bookmarkStart w:id="4" w:name="_Toc509674536"/>
      <w:r>
        <w:rPr>
          <w:rStyle w:val="formatsimple"/>
        </w:rPr>
        <w:t>Liste de diffusion</w:t>
      </w:r>
      <w:bookmarkEnd w:id="4"/>
    </w:p>
    <w:p w:rsidR="00150805" w:rsidRDefault="00150805" w:rsidP="00150805"/>
    <w:p w:rsidR="00150805" w:rsidRDefault="00150805" w:rsidP="00150805">
      <w:pPr>
        <w:pStyle w:val="Titre2"/>
        <w:rPr>
          <w:rStyle w:val="formatsimple"/>
        </w:rPr>
      </w:pPr>
      <w:bookmarkStart w:id="5" w:name="_Toc509674537"/>
      <w:r>
        <w:rPr>
          <w:rStyle w:val="formatsimple"/>
        </w:rPr>
        <w:t>Cadre du projet</w:t>
      </w:r>
      <w:bookmarkEnd w:id="5"/>
    </w:p>
    <w:p w:rsidR="00150805" w:rsidRDefault="00150805" w:rsidP="00150805"/>
    <w:p w:rsidR="00150805" w:rsidRDefault="00150805" w:rsidP="00150805">
      <w:pPr>
        <w:pStyle w:val="Titre2"/>
        <w:rPr>
          <w:rStyle w:val="formatsimple"/>
        </w:rPr>
      </w:pPr>
      <w:bookmarkStart w:id="6" w:name="_Toc509674538"/>
      <w:r>
        <w:rPr>
          <w:rStyle w:val="formatsimple"/>
        </w:rPr>
        <w:t>Documents de références</w:t>
      </w:r>
      <w:bookmarkEnd w:id="6"/>
    </w:p>
    <w:p w:rsidR="00150805" w:rsidRDefault="00204469" w:rsidP="00150805">
      <w:r w:rsidRPr="00204469">
        <w:t>Le tableau suivant récapitule les principales sources documentaires qui seront utilisées dans le cadre de ce projet.</w:t>
      </w:r>
    </w:p>
    <w:tbl>
      <w:tblPr>
        <w:tblStyle w:val="Ombrageclair1"/>
        <w:tblW w:w="0" w:type="auto"/>
        <w:tblLook w:val="04A0"/>
      </w:tblPr>
      <w:tblGrid>
        <w:gridCol w:w="5303"/>
        <w:gridCol w:w="5303"/>
      </w:tblGrid>
      <w:tr w:rsidR="00204469" w:rsidTr="000F056F">
        <w:trPr>
          <w:cnfStyle w:val="100000000000"/>
        </w:trPr>
        <w:tc>
          <w:tcPr>
            <w:cnfStyle w:val="001000000000"/>
            <w:tcW w:w="5303" w:type="dxa"/>
          </w:tcPr>
          <w:p w:rsidR="00204469" w:rsidRDefault="00204469" w:rsidP="00204469">
            <w:pPr>
              <w:jc w:val="center"/>
            </w:pPr>
            <w:r>
              <w:t>BUT</w:t>
            </w:r>
          </w:p>
        </w:tc>
        <w:tc>
          <w:tcPr>
            <w:tcW w:w="5303" w:type="dxa"/>
          </w:tcPr>
          <w:p w:rsidR="00204469" w:rsidRDefault="00204469" w:rsidP="00204469">
            <w:pPr>
              <w:jc w:val="center"/>
              <w:cnfStyle w:val="100000000000"/>
            </w:pPr>
            <w:r>
              <w:t>SOURCE</w:t>
            </w:r>
          </w:p>
        </w:tc>
      </w:tr>
      <w:tr w:rsidR="00204469" w:rsidTr="000F056F">
        <w:trPr>
          <w:cnfStyle w:val="000000100000"/>
        </w:trPr>
        <w:tc>
          <w:tcPr>
            <w:cnfStyle w:val="001000000000"/>
            <w:tcW w:w="5303" w:type="dxa"/>
          </w:tcPr>
          <w:p w:rsidR="00204469" w:rsidRPr="00204469" w:rsidRDefault="00204469" w:rsidP="00150805">
            <w:pPr>
              <w:rPr>
                <w:b w:val="0"/>
              </w:rPr>
            </w:pPr>
            <w:r w:rsidRPr="00204469">
              <w:rPr>
                <w:b w:val="0"/>
              </w:rPr>
              <w:t>Compréhension du besoin</w:t>
            </w:r>
          </w:p>
        </w:tc>
        <w:tc>
          <w:tcPr>
            <w:tcW w:w="5303" w:type="dxa"/>
          </w:tcPr>
          <w:p w:rsidR="00204469" w:rsidRDefault="00204469" w:rsidP="00150805">
            <w:pPr>
              <w:cnfStyle w:val="000000100000"/>
            </w:pPr>
            <w:r>
              <w:t>Cahier des charges</w:t>
            </w:r>
          </w:p>
        </w:tc>
      </w:tr>
      <w:tr w:rsidR="00204469" w:rsidTr="000F056F">
        <w:tc>
          <w:tcPr>
            <w:cnfStyle w:val="001000000000"/>
            <w:tcW w:w="5303" w:type="dxa"/>
          </w:tcPr>
          <w:p w:rsidR="00204469" w:rsidRDefault="00204469" w:rsidP="00150805"/>
        </w:tc>
        <w:tc>
          <w:tcPr>
            <w:tcW w:w="5303" w:type="dxa"/>
          </w:tcPr>
          <w:p w:rsidR="00204469" w:rsidRDefault="00204469" w:rsidP="00150805">
            <w:pPr>
              <w:cnfStyle w:val="000000000000"/>
            </w:pPr>
          </w:p>
        </w:tc>
      </w:tr>
    </w:tbl>
    <w:p w:rsidR="00204469" w:rsidRDefault="00204469" w:rsidP="00150805"/>
    <w:p w:rsidR="00150805" w:rsidRDefault="00150805" w:rsidP="00DF5A45">
      <w:pPr>
        <w:pStyle w:val="Titre1bis"/>
        <w:rPr>
          <w:rStyle w:val="formatsimple"/>
          <w:color w:val="5F4B8B"/>
        </w:rPr>
      </w:pPr>
      <w:bookmarkStart w:id="7" w:name="_Toc509674539"/>
      <w:r w:rsidRPr="003A6FE6">
        <w:rPr>
          <w:rStyle w:val="formatsimple"/>
          <w:color w:val="5F4B8B"/>
        </w:rPr>
        <w:t>DESCRIPTION GLOBALE</w:t>
      </w:r>
      <w:bookmarkEnd w:id="7"/>
    </w:p>
    <w:p w:rsidR="00150805" w:rsidRDefault="00150805" w:rsidP="00156A5C">
      <w:pPr>
        <w:pStyle w:val="Titre2"/>
        <w:numPr>
          <w:ilvl w:val="0"/>
          <w:numId w:val="21"/>
        </w:numPr>
        <w:rPr>
          <w:rStyle w:val="formatsimple"/>
        </w:rPr>
      </w:pPr>
      <w:bookmarkStart w:id="8" w:name="_Toc509674540"/>
      <w:r w:rsidRPr="00156A5C">
        <w:rPr>
          <w:rStyle w:val="formatsimple"/>
          <w:color w:val="auto"/>
        </w:rPr>
        <w:t>Présentation</w:t>
      </w:r>
      <w:r>
        <w:rPr>
          <w:rStyle w:val="formatsimple"/>
        </w:rPr>
        <w:t xml:space="preserve"> du projet</w:t>
      </w:r>
      <w:bookmarkEnd w:id="8"/>
    </w:p>
    <w:p w:rsidR="00150805" w:rsidRDefault="00150805" w:rsidP="00150805"/>
    <w:p w:rsidR="00150805" w:rsidRPr="00156A5C" w:rsidRDefault="00150805" w:rsidP="00156A5C">
      <w:pPr>
        <w:pStyle w:val="Titre2"/>
        <w:rPr>
          <w:rStyle w:val="formatsimple"/>
          <w:color w:val="auto"/>
        </w:rPr>
      </w:pPr>
      <w:bookmarkStart w:id="9" w:name="_Toc509674541"/>
      <w:r w:rsidRPr="00156A5C">
        <w:rPr>
          <w:rStyle w:val="formatsimple"/>
          <w:color w:val="auto"/>
        </w:rPr>
        <w:t>Fonctionnalités</w:t>
      </w:r>
      <w:bookmarkEnd w:id="9"/>
    </w:p>
    <w:p w:rsidR="00150805" w:rsidRDefault="00BC581C" w:rsidP="00BC581C">
      <w:pPr>
        <w:pStyle w:val="Titre3"/>
        <w:rPr>
          <w:rStyle w:val="formatsimple"/>
          <w:b/>
        </w:rPr>
      </w:pPr>
      <w:bookmarkStart w:id="10" w:name="_Toc509674542"/>
      <w:r>
        <w:rPr>
          <w:rStyle w:val="formatsimple"/>
          <w:b/>
        </w:rPr>
        <w:t>Le site</w:t>
      </w:r>
      <w:bookmarkEnd w:id="10"/>
    </w:p>
    <w:p w:rsidR="00BC581C" w:rsidRDefault="00106325" w:rsidP="00BC581C">
      <w:r>
        <w:t xml:space="preserve">La principale fonctionnalité du site web est de fournir une interface au client afin de pouvoir acheter </w:t>
      </w:r>
      <w:r w:rsidR="00EF1FE8">
        <w:t xml:space="preserve">(par le biais de </w:t>
      </w:r>
      <w:proofErr w:type="spellStart"/>
      <w:r w:rsidR="00EF1FE8">
        <w:t>Paypal</w:t>
      </w:r>
      <w:proofErr w:type="spellEnd"/>
      <w:r w:rsidR="00EF1FE8">
        <w:t xml:space="preserve">) </w:t>
      </w:r>
      <w:r>
        <w:t xml:space="preserve">une licence d’utilisation du logiciel </w:t>
      </w:r>
      <w:r w:rsidR="00EF1FE8">
        <w:t>qu’il a, au préalable, installé sur son ordinateur. Il s’agit également d’une interface permettant d’administrer et interroger la base de données retraçant toutes les transactions d’achat de licences.</w:t>
      </w:r>
    </w:p>
    <w:p w:rsidR="00BC581C" w:rsidRDefault="00BC581C" w:rsidP="00BC581C">
      <w:pPr>
        <w:pStyle w:val="Titre3"/>
        <w:rPr>
          <w:b/>
        </w:rPr>
      </w:pPr>
      <w:bookmarkStart w:id="11" w:name="_Toc509674543"/>
      <w:r w:rsidRPr="00BC581C">
        <w:rPr>
          <w:b/>
        </w:rPr>
        <w:t>La DLL</w:t>
      </w:r>
      <w:bookmarkEnd w:id="11"/>
    </w:p>
    <w:p w:rsidR="00BC581C" w:rsidRDefault="00BC581C" w:rsidP="00BC581C"/>
    <w:p w:rsidR="00BC581C" w:rsidRDefault="009C4E11" w:rsidP="00BC581C">
      <w:pPr>
        <w:pStyle w:val="Titre2"/>
        <w:rPr>
          <w:rStyle w:val="formatsimple"/>
        </w:rPr>
      </w:pPr>
      <w:bookmarkStart w:id="12" w:name="_Toc509674544"/>
      <w:r>
        <w:rPr>
          <w:rStyle w:val="formatsimple"/>
        </w:rPr>
        <w:t>Liste des utilisateurs, droits et a</w:t>
      </w:r>
      <w:r w:rsidR="00BC581C" w:rsidRPr="00BF173B">
        <w:rPr>
          <w:rStyle w:val="formatsimple"/>
        </w:rPr>
        <w:t>ccès</w:t>
      </w:r>
      <w:bookmarkEnd w:id="12"/>
    </w:p>
    <w:p w:rsidR="00BC581C" w:rsidRDefault="000F056F" w:rsidP="00BC581C">
      <w:r>
        <w:t>Deux types d’utilisateurs ont été définis :</w:t>
      </w:r>
    </w:p>
    <w:p w:rsidR="000F056F" w:rsidRDefault="000F056F" w:rsidP="000F056F">
      <w:pPr>
        <w:pStyle w:val="Paragraphedeliste"/>
        <w:numPr>
          <w:ilvl w:val="0"/>
          <w:numId w:val="19"/>
        </w:numPr>
      </w:pPr>
      <w:r>
        <w:t xml:space="preserve">Le client : </w:t>
      </w:r>
      <w:r w:rsidR="00106325">
        <w:t>Utilisateur du site et du/des logiciel(s) de la société ATOUT S.A.</w:t>
      </w:r>
    </w:p>
    <w:p w:rsidR="000F056F" w:rsidRDefault="000F056F" w:rsidP="000F056F">
      <w:pPr>
        <w:pStyle w:val="Paragraphedeliste"/>
        <w:numPr>
          <w:ilvl w:val="0"/>
          <w:numId w:val="19"/>
        </w:numPr>
      </w:pPr>
      <w:r>
        <w:t xml:space="preserve">L’administrateur : </w:t>
      </w:r>
      <w:r w:rsidR="00106325">
        <w:t>Personne étant en charge de la gestion administrative du site de la société ATOUT S.A.</w:t>
      </w:r>
    </w:p>
    <w:p w:rsidR="00BC581C" w:rsidRDefault="00BC581C" w:rsidP="00BC581C">
      <w:pPr>
        <w:pStyle w:val="Titre2"/>
        <w:rPr>
          <w:rStyle w:val="formatsimple"/>
        </w:rPr>
      </w:pPr>
      <w:bookmarkStart w:id="13" w:name="_Toc509674545"/>
      <w:r>
        <w:rPr>
          <w:rStyle w:val="formatsimple"/>
        </w:rPr>
        <w:lastRenderedPageBreak/>
        <w:t>Environnement d’utilisation</w:t>
      </w:r>
      <w:bookmarkEnd w:id="13"/>
    </w:p>
    <w:p w:rsidR="00BC581C" w:rsidRDefault="00BC581C" w:rsidP="00BC581C"/>
    <w:p w:rsidR="00BC581C" w:rsidRDefault="00BC581C" w:rsidP="00BC581C">
      <w:pPr>
        <w:pStyle w:val="Titre2"/>
        <w:rPr>
          <w:rStyle w:val="formatsimple"/>
        </w:rPr>
      </w:pPr>
      <w:bookmarkStart w:id="14" w:name="_Toc509674546"/>
      <w:r>
        <w:rPr>
          <w:rStyle w:val="formatsimple"/>
        </w:rPr>
        <w:t>Contraintes</w:t>
      </w:r>
      <w:bookmarkEnd w:id="14"/>
    </w:p>
    <w:p w:rsidR="00BC581C" w:rsidRDefault="00BC581C" w:rsidP="00BC581C">
      <w:pPr>
        <w:pStyle w:val="Titre3"/>
        <w:numPr>
          <w:ilvl w:val="0"/>
          <w:numId w:val="18"/>
        </w:numPr>
        <w:rPr>
          <w:rStyle w:val="formatsimple"/>
          <w:b/>
        </w:rPr>
      </w:pPr>
      <w:bookmarkStart w:id="15" w:name="_Toc509674547"/>
      <w:r w:rsidRPr="00BC581C">
        <w:rPr>
          <w:rStyle w:val="formatsimple"/>
          <w:b/>
        </w:rPr>
        <w:t>Le site</w:t>
      </w:r>
      <w:bookmarkEnd w:id="15"/>
    </w:p>
    <w:p w:rsidR="00BC581C" w:rsidRPr="00BC581C" w:rsidRDefault="00BC581C" w:rsidP="00BC581C"/>
    <w:p w:rsidR="00BC581C" w:rsidRDefault="00BC581C" w:rsidP="00BC581C">
      <w:pPr>
        <w:pStyle w:val="Titre3"/>
        <w:numPr>
          <w:ilvl w:val="0"/>
          <w:numId w:val="18"/>
        </w:numPr>
        <w:rPr>
          <w:b/>
        </w:rPr>
      </w:pPr>
      <w:bookmarkStart w:id="16" w:name="_Toc509674548"/>
      <w:r w:rsidRPr="00BC581C">
        <w:rPr>
          <w:b/>
        </w:rPr>
        <w:t>La DLL</w:t>
      </w:r>
      <w:bookmarkEnd w:id="16"/>
    </w:p>
    <w:p w:rsidR="00BC581C" w:rsidRPr="00BC581C" w:rsidRDefault="00BC581C" w:rsidP="00BC581C"/>
    <w:p w:rsidR="00BC581C" w:rsidRDefault="000F056F" w:rsidP="00156A5C">
      <w:pPr>
        <w:pStyle w:val="Titre2"/>
        <w:rPr>
          <w:rStyle w:val="formatsimple"/>
        </w:rPr>
      </w:pPr>
      <w:bookmarkStart w:id="17" w:name="_Toc509674549"/>
      <w:r>
        <w:rPr>
          <w:rStyle w:val="formatsimple"/>
        </w:rPr>
        <w:t>Documentation utilisateur fournie</w:t>
      </w:r>
      <w:bookmarkEnd w:id="17"/>
    </w:p>
    <w:p w:rsidR="00156A5C" w:rsidRDefault="00156A5C" w:rsidP="00156A5C"/>
    <w:p w:rsidR="00156A5C" w:rsidRDefault="00156A5C" w:rsidP="00156A5C">
      <w:pPr>
        <w:pStyle w:val="Titre2"/>
        <w:rPr>
          <w:rStyle w:val="formatsimple"/>
        </w:rPr>
      </w:pPr>
      <w:bookmarkStart w:id="18" w:name="_Toc509674550"/>
      <w:r>
        <w:rPr>
          <w:rStyle w:val="formatsimple"/>
        </w:rPr>
        <w:t>Difficultés</w:t>
      </w:r>
      <w:bookmarkEnd w:id="18"/>
    </w:p>
    <w:p w:rsidR="00156A5C" w:rsidRDefault="00156A5C" w:rsidP="00156A5C"/>
    <w:p w:rsidR="00156A5C" w:rsidRDefault="00156A5C" w:rsidP="00DF5A45">
      <w:pPr>
        <w:pStyle w:val="Titre1bis"/>
        <w:rPr>
          <w:rStyle w:val="formatsimple"/>
          <w:color w:val="5F4B8B"/>
        </w:rPr>
      </w:pPr>
      <w:bookmarkStart w:id="19" w:name="_Toc509674551"/>
      <w:r w:rsidRPr="003A6FE6">
        <w:rPr>
          <w:rStyle w:val="formatsimple"/>
          <w:color w:val="5F4B8B"/>
        </w:rPr>
        <w:t>FONCTIONNALITÉS</w:t>
      </w:r>
      <w:bookmarkEnd w:id="19"/>
    </w:p>
    <w:p w:rsidR="00156A5C" w:rsidRPr="00156A5C" w:rsidRDefault="00156A5C" w:rsidP="00156A5C">
      <w:pPr>
        <w:pStyle w:val="Titre2"/>
        <w:numPr>
          <w:ilvl w:val="0"/>
          <w:numId w:val="22"/>
        </w:numPr>
        <w:rPr>
          <w:rStyle w:val="formatsimple"/>
          <w:color w:val="auto"/>
        </w:rPr>
      </w:pPr>
      <w:bookmarkStart w:id="20" w:name="_Toc509674552"/>
      <w:r w:rsidRPr="00156A5C">
        <w:rPr>
          <w:rStyle w:val="formatsimple"/>
          <w:color w:val="auto"/>
        </w:rPr>
        <w:t>Description des fonctionnalités</w:t>
      </w:r>
      <w:bookmarkEnd w:id="20"/>
    </w:p>
    <w:p w:rsidR="00156A5C" w:rsidRPr="00156A5C" w:rsidRDefault="00156A5C" w:rsidP="00156A5C">
      <w:pPr>
        <w:pStyle w:val="Titre3"/>
        <w:numPr>
          <w:ilvl w:val="0"/>
          <w:numId w:val="23"/>
        </w:numPr>
        <w:rPr>
          <w:rStyle w:val="formatsimple"/>
          <w:b/>
        </w:rPr>
      </w:pPr>
      <w:bookmarkStart w:id="21" w:name="_Toc509674553"/>
      <w:r w:rsidRPr="00156A5C">
        <w:rPr>
          <w:rStyle w:val="formatsimple"/>
          <w:b/>
        </w:rPr>
        <w:t>Le site</w:t>
      </w:r>
      <w:bookmarkEnd w:id="21"/>
    </w:p>
    <w:p w:rsidR="00156A5C" w:rsidRPr="00156A5C" w:rsidRDefault="00156A5C" w:rsidP="00156A5C"/>
    <w:p w:rsidR="00156A5C" w:rsidRDefault="00156A5C" w:rsidP="00156A5C">
      <w:pPr>
        <w:pStyle w:val="Titre3"/>
        <w:rPr>
          <w:rStyle w:val="formatsimple"/>
          <w:b/>
        </w:rPr>
      </w:pPr>
      <w:bookmarkStart w:id="22" w:name="_Toc509674554"/>
      <w:r>
        <w:rPr>
          <w:rStyle w:val="formatsimple"/>
          <w:b/>
        </w:rPr>
        <w:t>La DLL</w:t>
      </w:r>
      <w:bookmarkEnd w:id="22"/>
    </w:p>
    <w:p w:rsidR="00156A5C" w:rsidRPr="00156A5C" w:rsidRDefault="00156A5C" w:rsidP="00156A5C"/>
    <w:p w:rsidR="00156A5C" w:rsidRPr="003A6FE6" w:rsidRDefault="00156A5C" w:rsidP="00DF5A45">
      <w:pPr>
        <w:pStyle w:val="Titre1bis"/>
        <w:rPr>
          <w:rStyle w:val="formatsimple"/>
          <w:b w:val="0"/>
          <w:color w:val="5F4B8B"/>
        </w:rPr>
      </w:pPr>
      <w:bookmarkStart w:id="23" w:name="_Toc509674555"/>
      <w:r w:rsidRPr="003A6FE6">
        <w:rPr>
          <w:rStyle w:val="formatsimple"/>
          <w:color w:val="5F4B8B"/>
        </w:rPr>
        <w:t xml:space="preserve">INTERFACE </w:t>
      </w:r>
      <w:r w:rsidR="00DF5A45">
        <w:rPr>
          <w:rStyle w:val="formatsimple"/>
          <w:color w:val="5F4B8B"/>
        </w:rPr>
        <w:t xml:space="preserve">DE </w:t>
      </w:r>
      <w:r w:rsidRPr="003A6FE6">
        <w:rPr>
          <w:rStyle w:val="formatsimple"/>
          <w:color w:val="5F4B8B"/>
        </w:rPr>
        <w:t>COMMUNICATION</w:t>
      </w:r>
      <w:bookmarkEnd w:id="23"/>
    </w:p>
    <w:p w:rsidR="00156A5C" w:rsidRPr="0079406B" w:rsidRDefault="00156A5C" w:rsidP="00156A5C">
      <w:pPr>
        <w:spacing w:after="0"/>
        <w:ind w:firstLine="708"/>
        <w:rPr>
          <w:rStyle w:val="formatsimple"/>
          <w:b/>
          <w:sz w:val="8"/>
        </w:rPr>
      </w:pPr>
    </w:p>
    <w:p w:rsidR="00156A5C" w:rsidRDefault="00156A5C" w:rsidP="00156A5C">
      <w:pPr>
        <w:pStyle w:val="Titre2"/>
        <w:numPr>
          <w:ilvl w:val="0"/>
          <w:numId w:val="22"/>
        </w:numPr>
        <w:rPr>
          <w:rStyle w:val="formatsimple"/>
          <w:color w:val="auto"/>
        </w:rPr>
      </w:pPr>
      <w:bookmarkStart w:id="24" w:name="_Toc509674556"/>
      <w:r w:rsidRPr="00156A5C">
        <w:rPr>
          <w:rStyle w:val="formatsimple"/>
          <w:color w:val="auto"/>
        </w:rPr>
        <w:t>Interface utilisateurs</w:t>
      </w:r>
      <w:bookmarkEnd w:id="24"/>
    </w:p>
    <w:p w:rsidR="00156A5C" w:rsidRPr="00156A5C" w:rsidRDefault="00156A5C" w:rsidP="00156A5C"/>
    <w:p w:rsidR="00156A5C" w:rsidRDefault="00156A5C" w:rsidP="00156A5C">
      <w:pPr>
        <w:pStyle w:val="Titre2"/>
        <w:numPr>
          <w:ilvl w:val="0"/>
          <w:numId w:val="22"/>
        </w:numPr>
        <w:rPr>
          <w:rStyle w:val="formatsimple"/>
          <w:color w:val="auto"/>
        </w:rPr>
      </w:pPr>
      <w:bookmarkStart w:id="25" w:name="_Toc509674557"/>
      <w:r w:rsidRPr="00156A5C">
        <w:rPr>
          <w:rStyle w:val="formatsimple"/>
          <w:color w:val="auto"/>
        </w:rPr>
        <w:t>API</w:t>
      </w:r>
      <w:bookmarkEnd w:id="25"/>
    </w:p>
    <w:p w:rsidR="00156A5C" w:rsidRPr="00156A5C" w:rsidRDefault="00156A5C" w:rsidP="00156A5C"/>
    <w:p w:rsidR="00156A5C" w:rsidRDefault="00156A5C" w:rsidP="00156A5C">
      <w:pPr>
        <w:pStyle w:val="Titre2"/>
        <w:numPr>
          <w:ilvl w:val="0"/>
          <w:numId w:val="22"/>
        </w:numPr>
        <w:rPr>
          <w:rStyle w:val="formatsimple"/>
          <w:color w:val="auto"/>
        </w:rPr>
      </w:pPr>
      <w:bookmarkStart w:id="26" w:name="_Toc509674558"/>
      <w:r w:rsidRPr="00156A5C">
        <w:rPr>
          <w:rStyle w:val="formatsimple"/>
          <w:color w:val="auto"/>
        </w:rPr>
        <w:t>Protocole de communication</w:t>
      </w:r>
      <w:bookmarkEnd w:id="26"/>
    </w:p>
    <w:p w:rsidR="00156A5C" w:rsidRPr="00156A5C" w:rsidRDefault="00156A5C" w:rsidP="00156A5C"/>
    <w:p w:rsidR="00156A5C" w:rsidRPr="003A6FE6" w:rsidRDefault="00156A5C" w:rsidP="00DF5A45">
      <w:pPr>
        <w:pStyle w:val="Titre1bis"/>
        <w:rPr>
          <w:rStyle w:val="formatsimple"/>
          <w:b w:val="0"/>
          <w:color w:val="5F4B8B"/>
        </w:rPr>
      </w:pPr>
      <w:bookmarkStart w:id="27" w:name="_Toc509674559"/>
      <w:r w:rsidRPr="003A6FE6">
        <w:rPr>
          <w:rStyle w:val="formatsimple"/>
          <w:color w:val="5F4B8B"/>
        </w:rPr>
        <w:t>EXIGENCES NON-FONCTIONNELLES</w:t>
      </w:r>
      <w:bookmarkEnd w:id="27"/>
    </w:p>
    <w:p w:rsidR="00156A5C" w:rsidRPr="0079406B" w:rsidRDefault="00156A5C" w:rsidP="00156A5C">
      <w:pPr>
        <w:spacing w:after="0"/>
        <w:ind w:left="708"/>
        <w:rPr>
          <w:rStyle w:val="formatsimple"/>
          <w:b/>
          <w:sz w:val="8"/>
        </w:rPr>
      </w:pPr>
    </w:p>
    <w:p w:rsidR="00156A5C" w:rsidRDefault="00156A5C" w:rsidP="00DF5A45">
      <w:pPr>
        <w:pStyle w:val="Titre2"/>
        <w:numPr>
          <w:ilvl w:val="0"/>
          <w:numId w:val="29"/>
        </w:numPr>
        <w:rPr>
          <w:rStyle w:val="formatsimple"/>
        </w:rPr>
      </w:pPr>
      <w:bookmarkStart w:id="28" w:name="_Toc509674560"/>
      <w:r>
        <w:rPr>
          <w:rStyle w:val="formatsimple"/>
        </w:rPr>
        <w:t>Exigences de sauvegarde</w:t>
      </w:r>
      <w:bookmarkEnd w:id="28"/>
    </w:p>
    <w:p w:rsidR="00DF5A45" w:rsidRPr="00DF5A45" w:rsidRDefault="00DF5A45" w:rsidP="00DF5A45"/>
    <w:p w:rsidR="00156A5C" w:rsidRDefault="00156A5C" w:rsidP="00DF5A45">
      <w:pPr>
        <w:pStyle w:val="Titre2"/>
        <w:rPr>
          <w:rStyle w:val="formatsimple"/>
        </w:rPr>
      </w:pPr>
      <w:bookmarkStart w:id="29" w:name="_Toc509674561"/>
      <w:r>
        <w:rPr>
          <w:rStyle w:val="formatsimple"/>
        </w:rPr>
        <w:lastRenderedPageBreak/>
        <w:t>Exigences de sécurité</w:t>
      </w:r>
      <w:bookmarkEnd w:id="29"/>
    </w:p>
    <w:p w:rsidR="00DF5A45" w:rsidRPr="00DF5A45" w:rsidRDefault="00DF5A45" w:rsidP="00DF5A45"/>
    <w:p w:rsidR="00156A5C" w:rsidRDefault="00156A5C" w:rsidP="00DF5A45">
      <w:pPr>
        <w:pStyle w:val="Titre2"/>
        <w:rPr>
          <w:rStyle w:val="formatsimple"/>
        </w:rPr>
      </w:pPr>
      <w:bookmarkStart w:id="30" w:name="_Toc509674562"/>
      <w:r>
        <w:rPr>
          <w:rStyle w:val="formatsimple"/>
        </w:rPr>
        <w:t>Qualité</w:t>
      </w:r>
      <w:bookmarkEnd w:id="30"/>
    </w:p>
    <w:p w:rsidR="00DF5A45" w:rsidRPr="00DF5A45" w:rsidRDefault="00DF5A45" w:rsidP="00DF5A45"/>
    <w:sectPr w:rsidR="00DF5A45" w:rsidRPr="00DF5A45" w:rsidSect="00204469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7030A0"/>
        <w:left w:val="single" w:sz="4" w:space="24" w:color="7030A0"/>
        <w:bottom w:val="single" w:sz="4" w:space="24" w:color="7030A0"/>
        <w:right w:val="single" w:sz="4" w:space="24" w:color="7030A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0646" w:rsidRDefault="009B0646" w:rsidP="00A62255">
      <w:pPr>
        <w:spacing w:after="0" w:line="240" w:lineRule="auto"/>
      </w:pPr>
      <w:r>
        <w:separator/>
      </w:r>
    </w:p>
  </w:endnote>
  <w:endnote w:type="continuationSeparator" w:id="0">
    <w:p w:rsidR="009B0646" w:rsidRDefault="009B0646" w:rsidP="00A6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0651640"/>
      <w:docPartObj>
        <w:docPartGallery w:val="Page Numbers (Bottom of Page)"/>
        <w:docPartUnique/>
      </w:docPartObj>
    </w:sdtPr>
    <w:sdtContent>
      <w:p w:rsidR="00DF5A45" w:rsidRDefault="00302F4D">
        <w:pPr>
          <w:pStyle w:val="Pieddepage"/>
          <w:jc w:val="center"/>
        </w:pPr>
        <w:r>
          <w:rPr>
            <w:noProof/>
          </w:rPr>
        </w:r>
        <w:r>
          <w:rPr>
            <w:noProof/>
          </w:rPr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Organigramme : Décision 6" o:spid="_x0000_s4097" type="#_x0000_t110" alt="Light horizontal" style="width:430.5pt;height:3.55pt;flip:y;visibility:visible;mso-position-horizontal-relative:char;mso-position-vertical-relative:line" fillcolor="#604c8d" stroked="f">
              <w10:wrap type="none"/>
              <w10:anchorlock/>
            </v:shape>
          </w:pict>
        </w:r>
      </w:p>
      <w:p w:rsidR="00DF5A45" w:rsidRDefault="00302F4D">
        <w:pPr>
          <w:pStyle w:val="Pieddepage"/>
          <w:jc w:val="center"/>
        </w:pPr>
        <w:fldSimple w:instr="PAGE    \* MERGEFORMAT">
          <w:r w:rsidR="00EF1FE8">
            <w:rPr>
              <w:noProof/>
            </w:rPr>
            <w:t>6</w:t>
          </w:r>
        </w:fldSimple>
      </w:p>
    </w:sdtContent>
  </w:sdt>
  <w:p w:rsidR="00DF5A45" w:rsidRDefault="00DF5A4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0646" w:rsidRDefault="009B0646" w:rsidP="00A62255">
      <w:pPr>
        <w:spacing w:after="0" w:line="240" w:lineRule="auto"/>
      </w:pPr>
      <w:r>
        <w:separator/>
      </w:r>
    </w:p>
  </w:footnote>
  <w:footnote w:type="continuationSeparator" w:id="0">
    <w:p w:rsidR="009B0646" w:rsidRDefault="009B0646" w:rsidP="00A62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Cambria" w:hAnsi="Cambria"/>
        <w:color w:val="6600FF"/>
        <w:sz w:val="36"/>
      </w:rPr>
      <w:alias w:val="baniere"/>
      <w:tag w:val="baniere"/>
      <w:id w:val="840651633"/>
    </w:sdtPr>
    <w:sdtContent>
      <w:sdt>
        <w:sdtPr>
          <w:rPr>
            <w:rFonts w:ascii="Cambria" w:hAnsi="Cambria"/>
            <w:color w:val="6600FF"/>
            <w:sz w:val="36"/>
          </w:rPr>
          <w:id w:val="840651634"/>
          <w:placeholder>
            <w:docPart w:val="7BBBD1C92D22427B983783DB492F4282"/>
          </w:placeholder>
        </w:sdtPr>
        <w:sdtContent>
          <w:p w:rsidR="00DF5A45" w:rsidRPr="00A62255" w:rsidRDefault="00DF5A45" w:rsidP="00A62255">
            <w:pPr>
              <w:spacing w:after="0"/>
              <w:rPr>
                <w:rFonts w:ascii="Cambria" w:hAnsi="Cambria"/>
                <w:color w:val="6600FF"/>
                <w:sz w:val="2"/>
              </w:rPr>
            </w:pPr>
          </w:p>
          <w:tbl>
            <w:tblPr>
              <w:tblStyle w:val="Grilledutableau"/>
              <w:tblW w:w="0" w:type="auto"/>
              <w:tblBorders>
                <w:top w:val="single" w:sz="4" w:space="0" w:color="604C8D"/>
                <w:left w:val="single" w:sz="4" w:space="0" w:color="604C8D"/>
                <w:bottom w:val="single" w:sz="4" w:space="0" w:color="604C8D"/>
                <w:right w:val="single" w:sz="4" w:space="0" w:color="604C8D"/>
                <w:insideH w:val="single" w:sz="4" w:space="0" w:color="604C8D"/>
                <w:insideV w:val="single" w:sz="4" w:space="0" w:color="604C8D"/>
              </w:tblBorders>
              <w:tblLook w:val="04A0"/>
            </w:tblPr>
            <w:tblGrid>
              <w:gridCol w:w="3485"/>
              <w:gridCol w:w="3485"/>
              <w:gridCol w:w="3486"/>
            </w:tblGrid>
            <w:tr w:rsidR="00DF5A45" w:rsidRPr="009E19EF" w:rsidTr="00DC7487">
              <w:tc>
                <w:tcPr>
                  <w:tcW w:w="3485" w:type="dxa"/>
                </w:tcPr>
                <w:p w:rsidR="00DF5A45" w:rsidRPr="009E19EF" w:rsidRDefault="00302F4D" w:rsidP="006A311B">
                  <w:pPr>
                    <w:jc w:val="center"/>
                    <w:rPr>
                      <w:rFonts w:ascii="Cambria" w:hAnsi="Cambria"/>
                    </w:rPr>
                  </w:pPr>
                  <w:sdt>
                    <w:sdtPr>
                      <w:rPr>
                        <w:rFonts w:ascii="Cambria" w:hAnsi="Cambria"/>
                      </w:rPr>
                      <w:alias w:val="Logo SSII"/>
                      <w:tag w:val="Logo SSII"/>
                      <w:id w:val="840651635"/>
                      <w:picture/>
                    </w:sdtPr>
                    <w:sdtContent>
                      <w:r w:rsidR="00DF5A45">
                        <w:rPr>
                          <w:rFonts w:ascii="Cambria" w:hAnsi="Cambria"/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876300" cy="876300"/>
                            <wp:effectExtent l="0" t="0" r="0" b="0"/>
                            <wp:docPr id="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sdtContent>
                  </w:sdt>
                </w:p>
              </w:tc>
              <w:tc>
                <w:tcPr>
                  <w:tcW w:w="3485" w:type="dxa"/>
                </w:tcPr>
                <w:p w:rsidR="00DF5A45" w:rsidRDefault="00302F4D" w:rsidP="00A62255">
                  <w:pPr>
                    <w:rPr>
                      <w:rFonts w:ascii="Cambria" w:hAnsi="Cambria"/>
                      <w:b/>
                      <w:sz w:val="24"/>
                    </w:rPr>
                  </w:pPr>
                  <w:sdt>
                    <w:sdtPr>
                      <w:rPr>
                        <w:rFonts w:ascii="Cambria" w:hAnsi="Cambria"/>
                        <w:b/>
                        <w:sz w:val="24"/>
                      </w:rPr>
                      <w:alias w:val="Titre du Document"/>
                      <w:tag w:val="Titre du Document"/>
                      <w:id w:val="840651636"/>
                    </w:sdtPr>
                    <w:sdtContent>
                      <w:r w:rsidR="00DF5A45">
                        <w:rPr>
                          <w:rFonts w:ascii="Cambria" w:hAnsi="Cambria"/>
                          <w:b/>
                          <w:sz w:val="24"/>
                        </w:rPr>
                        <w:t xml:space="preserve">DOSSIER </w:t>
                      </w:r>
                    </w:sdtContent>
                  </w:sdt>
                </w:p>
                <w:sdt>
                  <w:sdtPr>
                    <w:rPr>
                      <w:rFonts w:ascii="Cambria" w:hAnsi="Cambria"/>
                      <w:b/>
                      <w:sz w:val="24"/>
                    </w:rPr>
                    <w:alias w:val="Titre du Document"/>
                    <w:tag w:val="Titre du Document"/>
                    <w:id w:val="840651637"/>
                  </w:sdtPr>
                  <w:sdtContent>
                    <w:p w:rsidR="00DF5A45" w:rsidRPr="004A2277" w:rsidRDefault="00DF5A45" w:rsidP="00A62255">
                      <w:pPr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</w:rPr>
                        <w:t>SPECIFICATIONS</w:t>
                      </w:r>
                    </w:p>
                  </w:sdtContent>
                </w:sdt>
                <w:p w:rsidR="00DF5A45" w:rsidRPr="009E19EF" w:rsidRDefault="00DF5A45" w:rsidP="00A62255">
                  <w:pPr>
                    <w:rPr>
                      <w:rFonts w:ascii="Cambria" w:hAnsi="Cambria"/>
                    </w:rPr>
                  </w:pPr>
                </w:p>
              </w:tc>
              <w:tc>
                <w:tcPr>
                  <w:tcW w:w="3486" w:type="dxa"/>
                </w:tcPr>
                <w:p w:rsidR="00DF5A45" w:rsidRPr="009E19EF" w:rsidRDefault="00DF5A45" w:rsidP="00A62255">
                  <w:pPr>
                    <w:rPr>
                      <w:rFonts w:ascii="Cambria" w:hAnsi="Cambria"/>
                      <w:b/>
                    </w:rPr>
                  </w:pPr>
                  <w:r w:rsidRPr="009E19EF">
                    <w:rPr>
                      <w:rFonts w:ascii="Cambria" w:hAnsi="Cambria"/>
                      <w:b/>
                    </w:rPr>
                    <w:t xml:space="preserve">Auteurs : </w:t>
                  </w:r>
                </w:p>
                <w:sdt>
                  <w:sdtPr>
                    <w:rPr>
                      <w:rStyle w:val="ultravioletsimple"/>
                    </w:rPr>
                    <w:alias w:val="Nom SSII"/>
                    <w:tag w:val="Nom SSII"/>
                    <w:id w:val="840651638"/>
                    <w:placeholder>
                      <w:docPart w:val="C6B0D5DB348F44E19049769DA8670A08"/>
                    </w:placeholder>
                  </w:sdtPr>
                  <w:sdtContent>
                    <w:p w:rsidR="00DF5A45" w:rsidRPr="00BC2B99" w:rsidRDefault="00DF5A45" w:rsidP="00A62255">
                      <w:pPr>
                        <w:rPr>
                          <w:rFonts w:ascii="Cambria" w:hAnsi="Cambria"/>
                        </w:rPr>
                      </w:pPr>
                      <w:proofErr w:type="spellStart"/>
                      <w:r w:rsidRPr="00985DFC">
                        <w:rPr>
                          <w:rStyle w:val="ultravioletsimple"/>
                        </w:rPr>
                        <w:t>Jok’R</w:t>
                      </w:r>
                      <w:proofErr w:type="spellEnd"/>
                    </w:p>
                  </w:sdtContent>
                </w:sdt>
                <w:p w:rsidR="00DF5A45" w:rsidRPr="009E19EF" w:rsidRDefault="00DF5A45" w:rsidP="00A62255">
                  <w:pPr>
                    <w:rPr>
                      <w:rFonts w:ascii="Cambria" w:hAnsi="Cambria"/>
                    </w:rPr>
                  </w:pPr>
                </w:p>
                <w:p w:rsidR="00DF5A45" w:rsidRPr="009E19EF" w:rsidRDefault="00DF5A45" w:rsidP="00A62255">
                  <w:pPr>
                    <w:rPr>
                      <w:rFonts w:ascii="Cambria" w:hAnsi="Cambria"/>
                    </w:rPr>
                  </w:pPr>
                  <w:proofErr w:type="spellStart"/>
                  <w:r w:rsidRPr="009E19EF">
                    <w:rPr>
                      <w:rFonts w:ascii="Cambria" w:hAnsi="Cambria"/>
                      <w:b/>
                    </w:rPr>
                    <w:t>Ref</w:t>
                  </w:r>
                  <w:proofErr w:type="spellEnd"/>
                  <w:r w:rsidRPr="009E19EF">
                    <w:rPr>
                      <w:rFonts w:ascii="Cambria" w:hAnsi="Cambria"/>
                      <w:b/>
                    </w:rPr>
                    <w:t> :</w:t>
                  </w:r>
                  <w:r w:rsidRPr="009E19EF">
                    <w:rPr>
                      <w:rFonts w:ascii="Cambria" w:hAnsi="Cambria"/>
                    </w:rPr>
                    <w:t xml:space="preserve"> </w:t>
                  </w:r>
                  <w:sdt>
                    <w:sdtPr>
                      <w:rPr>
                        <w:rFonts w:ascii="Cambria" w:hAnsi="Cambria"/>
                      </w:rPr>
                      <w:alias w:val="Reference du PAQL"/>
                      <w:tag w:val="Reference du PAQL"/>
                      <w:id w:val="840651639"/>
                    </w:sdtPr>
                    <w:sdtContent>
                      <w:r>
                        <w:rPr>
                          <w:rFonts w:ascii="Cambria" w:hAnsi="Cambria"/>
                        </w:rPr>
                        <w:t>DOSSIER_SPEC_V1.0.1</w:t>
                      </w:r>
                    </w:sdtContent>
                  </w:sdt>
                </w:p>
                <w:p w:rsidR="00DF5A45" w:rsidRPr="009E19EF" w:rsidRDefault="00DF5A45" w:rsidP="00A62255">
                  <w:pPr>
                    <w:rPr>
                      <w:rFonts w:ascii="Cambria" w:hAnsi="Cambria"/>
                    </w:rPr>
                  </w:pPr>
                </w:p>
              </w:tc>
            </w:tr>
          </w:tbl>
          <w:p w:rsidR="00DF5A45" w:rsidRPr="00193C3D" w:rsidRDefault="00302F4D" w:rsidP="00193C3D">
            <w:pPr>
              <w:spacing w:after="0"/>
              <w:rPr>
                <w:rFonts w:ascii="Cambria" w:hAnsi="Cambria"/>
                <w:color w:val="6600FF"/>
                <w:sz w:val="36"/>
              </w:rPr>
            </w:pPr>
          </w:p>
        </w:sdtContent>
      </w:sdt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F13FF"/>
    <w:multiLevelType w:val="hybridMultilevel"/>
    <w:tmpl w:val="D7547122"/>
    <w:lvl w:ilvl="0" w:tplc="BE265B18">
      <w:start w:val="1"/>
      <w:numFmt w:val="upperRoman"/>
      <w:lvlText w:val="%1."/>
      <w:lvlJc w:val="left"/>
      <w:pPr>
        <w:tabs>
          <w:tab w:val="num" w:pos="0"/>
        </w:tabs>
        <w:ind w:left="0" w:firstLine="708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E324B50"/>
    <w:multiLevelType w:val="hybridMultilevel"/>
    <w:tmpl w:val="EFA88B90"/>
    <w:lvl w:ilvl="0" w:tplc="80C0CFE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2496" w:hanging="360"/>
      </w:pPr>
    </w:lvl>
    <w:lvl w:ilvl="2" w:tplc="132A812A">
      <w:start w:val="1"/>
      <w:numFmt w:val="upperLetter"/>
      <w:lvlText w:val="%3."/>
      <w:lvlJc w:val="left"/>
      <w:pPr>
        <w:ind w:left="3396" w:hanging="360"/>
      </w:pPr>
      <w:rPr>
        <w:rFonts w:hint="default"/>
      </w:rPr>
    </w:lvl>
    <w:lvl w:ilvl="3" w:tplc="040C000F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16CF2D39"/>
    <w:multiLevelType w:val="hybridMultilevel"/>
    <w:tmpl w:val="EFA88B90"/>
    <w:lvl w:ilvl="0" w:tplc="80C0CFE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2496" w:hanging="360"/>
      </w:pPr>
    </w:lvl>
    <w:lvl w:ilvl="2" w:tplc="132A812A">
      <w:start w:val="1"/>
      <w:numFmt w:val="upperLetter"/>
      <w:lvlText w:val="%3."/>
      <w:lvlJc w:val="left"/>
      <w:pPr>
        <w:ind w:left="3396" w:hanging="360"/>
      </w:pPr>
      <w:rPr>
        <w:rFonts w:hint="default"/>
      </w:rPr>
    </w:lvl>
    <w:lvl w:ilvl="3" w:tplc="040C000F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>
    <w:nsid w:val="1B523CA2"/>
    <w:multiLevelType w:val="hybridMultilevel"/>
    <w:tmpl w:val="05026C48"/>
    <w:lvl w:ilvl="0" w:tplc="4A3C5A0C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1C273542"/>
    <w:multiLevelType w:val="hybridMultilevel"/>
    <w:tmpl w:val="3336FCE8"/>
    <w:lvl w:ilvl="0" w:tplc="7F6E2762">
      <w:start w:val="1"/>
      <w:numFmt w:val="decimal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0608C8"/>
    <w:multiLevelType w:val="hybridMultilevel"/>
    <w:tmpl w:val="98B0199C"/>
    <w:lvl w:ilvl="0" w:tplc="6836672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>
    <w:nsid w:val="1F930BB3"/>
    <w:multiLevelType w:val="hybridMultilevel"/>
    <w:tmpl w:val="EFA88B90"/>
    <w:lvl w:ilvl="0" w:tplc="80C0CFE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2496" w:hanging="360"/>
      </w:pPr>
    </w:lvl>
    <w:lvl w:ilvl="2" w:tplc="132A812A">
      <w:start w:val="1"/>
      <w:numFmt w:val="upperLetter"/>
      <w:lvlText w:val="%3."/>
      <w:lvlJc w:val="left"/>
      <w:pPr>
        <w:ind w:left="3396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3AE64DE1"/>
    <w:multiLevelType w:val="hybridMultilevel"/>
    <w:tmpl w:val="DBBC4D14"/>
    <w:lvl w:ilvl="0" w:tplc="040C0015">
      <w:start w:val="1"/>
      <w:numFmt w:val="upperLetter"/>
      <w:lvlText w:val="%1."/>
      <w:lvlJc w:val="left"/>
      <w:pPr>
        <w:ind w:left="2496" w:hanging="360"/>
      </w:pPr>
    </w:lvl>
    <w:lvl w:ilvl="1" w:tplc="040C0019">
      <w:start w:val="1"/>
      <w:numFmt w:val="lowerLetter"/>
      <w:lvlText w:val="%2."/>
      <w:lvlJc w:val="left"/>
      <w:pPr>
        <w:ind w:left="3216" w:hanging="360"/>
      </w:pPr>
    </w:lvl>
    <w:lvl w:ilvl="2" w:tplc="A9CEB2CC">
      <w:start w:val="1"/>
      <w:numFmt w:val="decimal"/>
      <w:lvlText w:val="%3."/>
      <w:lvlJc w:val="left"/>
      <w:pPr>
        <w:ind w:left="1066" w:hanging="357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4656" w:hanging="360"/>
      </w:pPr>
    </w:lvl>
    <w:lvl w:ilvl="4" w:tplc="040C0019" w:tentative="1">
      <w:start w:val="1"/>
      <w:numFmt w:val="lowerLetter"/>
      <w:lvlText w:val="%5."/>
      <w:lvlJc w:val="left"/>
      <w:pPr>
        <w:ind w:left="5376" w:hanging="360"/>
      </w:pPr>
    </w:lvl>
    <w:lvl w:ilvl="5" w:tplc="040C001B" w:tentative="1">
      <w:start w:val="1"/>
      <w:numFmt w:val="lowerRoman"/>
      <w:lvlText w:val="%6."/>
      <w:lvlJc w:val="right"/>
      <w:pPr>
        <w:ind w:left="6096" w:hanging="180"/>
      </w:pPr>
    </w:lvl>
    <w:lvl w:ilvl="6" w:tplc="040C000F" w:tentative="1">
      <w:start w:val="1"/>
      <w:numFmt w:val="decimal"/>
      <w:lvlText w:val="%7."/>
      <w:lvlJc w:val="left"/>
      <w:pPr>
        <w:ind w:left="6816" w:hanging="360"/>
      </w:pPr>
    </w:lvl>
    <w:lvl w:ilvl="7" w:tplc="040C0019" w:tentative="1">
      <w:start w:val="1"/>
      <w:numFmt w:val="lowerLetter"/>
      <w:lvlText w:val="%8."/>
      <w:lvlJc w:val="left"/>
      <w:pPr>
        <w:ind w:left="7536" w:hanging="360"/>
      </w:pPr>
    </w:lvl>
    <w:lvl w:ilvl="8" w:tplc="040C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8">
    <w:nsid w:val="43B6512F"/>
    <w:multiLevelType w:val="hybridMultilevel"/>
    <w:tmpl w:val="EFA88B90"/>
    <w:lvl w:ilvl="0" w:tplc="80C0CFE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2496" w:hanging="360"/>
      </w:pPr>
    </w:lvl>
    <w:lvl w:ilvl="2" w:tplc="132A812A">
      <w:start w:val="1"/>
      <w:numFmt w:val="upperLetter"/>
      <w:lvlText w:val="%3."/>
      <w:lvlJc w:val="left"/>
      <w:pPr>
        <w:ind w:left="3396" w:hanging="360"/>
      </w:pPr>
      <w:rPr>
        <w:rFonts w:hint="default"/>
      </w:rPr>
    </w:lvl>
    <w:lvl w:ilvl="3" w:tplc="040C000F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>
    <w:nsid w:val="50BC1430"/>
    <w:multiLevelType w:val="hybridMultilevel"/>
    <w:tmpl w:val="EFA88B90"/>
    <w:lvl w:ilvl="0" w:tplc="80C0CFE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2496" w:hanging="360"/>
      </w:pPr>
    </w:lvl>
    <w:lvl w:ilvl="2" w:tplc="132A812A">
      <w:start w:val="1"/>
      <w:numFmt w:val="upperLetter"/>
      <w:lvlText w:val="%3."/>
      <w:lvlJc w:val="left"/>
      <w:pPr>
        <w:ind w:left="3396" w:hanging="360"/>
      </w:pPr>
      <w:rPr>
        <w:rFonts w:hint="default"/>
      </w:rPr>
    </w:lvl>
    <w:lvl w:ilvl="3" w:tplc="040C000F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>
    <w:nsid w:val="5529582B"/>
    <w:multiLevelType w:val="hybridMultilevel"/>
    <w:tmpl w:val="A70CE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A12D80"/>
    <w:multiLevelType w:val="hybridMultilevel"/>
    <w:tmpl w:val="ADF4FE0E"/>
    <w:lvl w:ilvl="0" w:tplc="74FC5066">
      <w:start w:val="1"/>
      <w:numFmt w:val="upperLetter"/>
      <w:pStyle w:val="Titre3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A96564C"/>
    <w:multiLevelType w:val="hybridMultilevel"/>
    <w:tmpl w:val="B3740426"/>
    <w:lvl w:ilvl="0" w:tplc="ABB025F6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DA52C54"/>
    <w:multiLevelType w:val="hybridMultilevel"/>
    <w:tmpl w:val="39D60F98"/>
    <w:lvl w:ilvl="0" w:tplc="3A20684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>
    <w:nsid w:val="70A94C21"/>
    <w:multiLevelType w:val="hybridMultilevel"/>
    <w:tmpl w:val="4B38FC46"/>
    <w:lvl w:ilvl="0" w:tplc="B7C23F6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7012639"/>
    <w:multiLevelType w:val="hybridMultilevel"/>
    <w:tmpl w:val="0E589BA8"/>
    <w:lvl w:ilvl="0" w:tplc="C72EC84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74635E"/>
    <w:multiLevelType w:val="hybridMultilevel"/>
    <w:tmpl w:val="4434F632"/>
    <w:lvl w:ilvl="0" w:tplc="8C562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3"/>
  </w:num>
  <w:num w:numId="5">
    <w:abstractNumId w:val="7"/>
  </w:num>
  <w:num w:numId="6">
    <w:abstractNumId w:val="13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9"/>
  </w:num>
  <w:num w:numId="12">
    <w:abstractNumId w:val="15"/>
  </w:num>
  <w:num w:numId="13">
    <w:abstractNumId w:val="16"/>
  </w:num>
  <w:num w:numId="14">
    <w:abstractNumId w:val="16"/>
    <w:lvlOverride w:ilvl="0">
      <w:startOverride w:val="1"/>
    </w:lvlOverride>
  </w:num>
  <w:num w:numId="15">
    <w:abstractNumId w:val="12"/>
  </w:num>
  <w:num w:numId="16">
    <w:abstractNumId w:val="11"/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0"/>
  </w:num>
  <w:num w:numId="20">
    <w:abstractNumId w:val="4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11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FF15B7"/>
    <w:rsid w:val="00046AD6"/>
    <w:rsid w:val="000A3D9A"/>
    <w:rsid w:val="000B3D5B"/>
    <w:rsid w:val="000F056F"/>
    <w:rsid w:val="000F3EBC"/>
    <w:rsid w:val="00106325"/>
    <w:rsid w:val="001327C0"/>
    <w:rsid w:val="00150805"/>
    <w:rsid w:val="00156A5C"/>
    <w:rsid w:val="00193C3D"/>
    <w:rsid w:val="001B2442"/>
    <w:rsid w:val="00204469"/>
    <w:rsid w:val="00213543"/>
    <w:rsid w:val="002E1766"/>
    <w:rsid w:val="002F044D"/>
    <w:rsid w:val="00302F4D"/>
    <w:rsid w:val="0033763B"/>
    <w:rsid w:val="00363263"/>
    <w:rsid w:val="00364718"/>
    <w:rsid w:val="003A6FE6"/>
    <w:rsid w:val="004A2277"/>
    <w:rsid w:val="00545698"/>
    <w:rsid w:val="006A311B"/>
    <w:rsid w:val="006A363F"/>
    <w:rsid w:val="00723507"/>
    <w:rsid w:val="0079406B"/>
    <w:rsid w:val="007A7554"/>
    <w:rsid w:val="00847702"/>
    <w:rsid w:val="008569B5"/>
    <w:rsid w:val="0089386F"/>
    <w:rsid w:val="00895407"/>
    <w:rsid w:val="008D1EBB"/>
    <w:rsid w:val="00985DFC"/>
    <w:rsid w:val="009B0646"/>
    <w:rsid w:val="009C4E11"/>
    <w:rsid w:val="009E19EF"/>
    <w:rsid w:val="00A216EE"/>
    <w:rsid w:val="00A62255"/>
    <w:rsid w:val="00AD293A"/>
    <w:rsid w:val="00AF4912"/>
    <w:rsid w:val="00BB2243"/>
    <w:rsid w:val="00BC2B99"/>
    <w:rsid w:val="00BC581C"/>
    <w:rsid w:val="00BF173B"/>
    <w:rsid w:val="00C0393B"/>
    <w:rsid w:val="00CD6BFE"/>
    <w:rsid w:val="00CE06C6"/>
    <w:rsid w:val="00DC7487"/>
    <w:rsid w:val="00DD200C"/>
    <w:rsid w:val="00DD2A64"/>
    <w:rsid w:val="00DD5B99"/>
    <w:rsid w:val="00DF5A45"/>
    <w:rsid w:val="00E00C0C"/>
    <w:rsid w:val="00E673CA"/>
    <w:rsid w:val="00EB4457"/>
    <w:rsid w:val="00EE2204"/>
    <w:rsid w:val="00EE7CEC"/>
    <w:rsid w:val="00EF1FE8"/>
    <w:rsid w:val="00F17731"/>
    <w:rsid w:val="00FA5D50"/>
    <w:rsid w:val="00FB779A"/>
    <w:rsid w:val="00FF15B7"/>
    <w:rsid w:val="00FF59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263"/>
  </w:style>
  <w:style w:type="paragraph" w:styleId="Titre1">
    <w:name w:val="heading 1"/>
    <w:basedOn w:val="Normal"/>
    <w:next w:val="Normal"/>
    <w:link w:val="Titre1Car"/>
    <w:uiPriority w:val="9"/>
    <w:rsid w:val="00DF5A45"/>
    <w:pPr>
      <w:keepNext/>
      <w:keepLines/>
      <w:spacing w:before="480" w:after="0"/>
      <w:outlineLvl w:val="0"/>
    </w:pPr>
    <w:rPr>
      <w:rFonts w:ascii="Cambria" w:eastAsiaTheme="majorEastAsia" w:hAnsi="Cambria" w:cstheme="majorBidi"/>
      <w:b/>
      <w:bCs/>
      <w:color w:val="2F5496" w:themeColor="accent1" w:themeShade="BF"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0805"/>
    <w:pPr>
      <w:keepNext/>
      <w:keepLines/>
      <w:numPr>
        <w:numId w:val="20"/>
      </w:numPr>
      <w:spacing w:before="200" w:after="0"/>
      <w:outlineLvl w:val="1"/>
    </w:pPr>
    <w:rPr>
      <w:rFonts w:ascii="Cambria" w:eastAsiaTheme="majorEastAsia" w:hAnsi="Cambria" w:cstheme="majorBidi"/>
      <w:b/>
      <w:bCs/>
      <w:sz w:val="24"/>
      <w:szCs w:val="26"/>
    </w:rPr>
  </w:style>
  <w:style w:type="paragraph" w:styleId="Titre3">
    <w:name w:val="heading 3"/>
    <w:basedOn w:val="Titre2"/>
    <w:next w:val="Normal"/>
    <w:link w:val="Titre3Car1"/>
    <w:uiPriority w:val="9"/>
    <w:unhideWhenUsed/>
    <w:qFormat/>
    <w:rsid w:val="00BC581C"/>
    <w:pPr>
      <w:numPr>
        <w:numId w:val="16"/>
      </w:numPr>
      <w:outlineLvl w:val="2"/>
    </w:pPr>
    <w:rPr>
      <w:b w:val="0"/>
      <w:bCs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64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36471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364718"/>
    <w:rPr>
      <w:color w:val="808080"/>
      <w:shd w:val="clear" w:color="auto" w:fill="E6E6E6"/>
    </w:rPr>
  </w:style>
  <w:style w:type="character" w:styleId="Textedelespacerserv">
    <w:name w:val="Placeholder Text"/>
    <w:basedOn w:val="Policepardfaut"/>
    <w:uiPriority w:val="99"/>
    <w:semiHidden/>
    <w:rsid w:val="004A2277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622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2255"/>
  </w:style>
  <w:style w:type="paragraph" w:styleId="Pieddepage">
    <w:name w:val="footer"/>
    <w:basedOn w:val="Normal"/>
    <w:link w:val="PieddepageCar"/>
    <w:uiPriority w:val="99"/>
    <w:unhideWhenUsed/>
    <w:rsid w:val="00A622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2255"/>
  </w:style>
  <w:style w:type="character" w:customStyle="1" w:styleId="Style1">
    <w:name w:val="Style1"/>
    <w:basedOn w:val="Policepardfaut"/>
    <w:uiPriority w:val="1"/>
    <w:rsid w:val="00A62255"/>
    <w:rPr>
      <w:color w:val="6600FF"/>
    </w:rPr>
  </w:style>
  <w:style w:type="character" w:customStyle="1" w:styleId="Style2">
    <w:name w:val="Style2"/>
    <w:basedOn w:val="Policepardfaut"/>
    <w:uiPriority w:val="1"/>
    <w:rsid w:val="00A62255"/>
    <w:rPr>
      <w:rFonts w:ascii="Cambria" w:hAnsi="Cambria"/>
      <w:color w:val="6600FF"/>
      <w:sz w:val="24"/>
    </w:rPr>
  </w:style>
  <w:style w:type="character" w:customStyle="1" w:styleId="formatsimple">
    <w:name w:val="format simple"/>
    <w:basedOn w:val="Policepardfaut"/>
    <w:uiPriority w:val="1"/>
    <w:rsid w:val="002E1766"/>
    <w:rPr>
      <w:rFonts w:ascii="Cambria" w:hAnsi="Cambria"/>
      <w:color w:val="000000" w:themeColor="text1"/>
      <w:sz w:val="24"/>
    </w:rPr>
  </w:style>
  <w:style w:type="character" w:customStyle="1" w:styleId="ultravioletsimple">
    <w:name w:val="ultraviolet simple"/>
    <w:basedOn w:val="Policepardfaut"/>
    <w:uiPriority w:val="1"/>
    <w:rsid w:val="00985DFC"/>
    <w:rPr>
      <w:rFonts w:ascii="Cambria" w:hAnsi="Cambria"/>
      <w:color w:val="604C8D"/>
      <w:sz w:val="24"/>
    </w:rPr>
  </w:style>
  <w:style w:type="character" w:customStyle="1" w:styleId="titrePAQLultraviolet">
    <w:name w:val="titre PAQL ultraviolet"/>
    <w:basedOn w:val="Policepardfaut"/>
    <w:uiPriority w:val="1"/>
    <w:rsid w:val="00985DFC"/>
    <w:rPr>
      <w:rFonts w:ascii="Cambria" w:hAnsi="Cambria"/>
      <w:color w:val="604C8D"/>
      <w:sz w:val="36"/>
    </w:rPr>
  </w:style>
  <w:style w:type="character" w:customStyle="1" w:styleId="titrePAQLultraviolet36">
    <w:name w:val="titre PAQL ultraviolet 36"/>
    <w:basedOn w:val="Policepardfaut"/>
    <w:uiPriority w:val="1"/>
    <w:rsid w:val="00985DFC"/>
    <w:rPr>
      <w:rFonts w:ascii="Cambria" w:hAnsi="Cambria"/>
      <w:color w:val="604C8D"/>
      <w:sz w:val="72"/>
    </w:rPr>
  </w:style>
  <w:style w:type="paragraph" w:styleId="Paragraphedeliste">
    <w:name w:val="List Paragraph"/>
    <w:basedOn w:val="Normal"/>
    <w:uiPriority w:val="34"/>
    <w:qFormat/>
    <w:rsid w:val="00BF173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93C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3C3D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DF5A45"/>
    <w:rPr>
      <w:rFonts w:ascii="Cambria" w:eastAsiaTheme="majorEastAsia" w:hAnsi="Cambria" w:cstheme="majorBidi"/>
      <w:b/>
      <w:bCs/>
      <w:color w:val="2F5496" w:themeColor="accent1" w:themeShade="BF"/>
      <w:sz w:val="24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50805"/>
    <w:rPr>
      <w:rFonts w:ascii="Cambria" w:eastAsiaTheme="majorEastAsia" w:hAnsi="Cambria" w:cstheme="majorBidi"/>
      <w:b/>
      <w:bCs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C581C"/>
    <w:rPr>
      <w:rFonts w:asciiTheme="majorHAnsi" w:eastAsiaTheme="majorEastAsia" w:hAnsiTheme="majorHAnsi" w:cstheme="majorBidi"/>
      <w:color w:val="4472C4" w:themeColor="accent1"/>
      <w:sz w:val="24"/>
      <w:szCs w:val="26"/>
    </w:rPr>
  </w:style>
  <w:style w:type="table" w:customStyle="1" w:styleId="Ombrageclair1">
    <w:name w:val="Ombrage clair1"/>
    <w:basedOn w:val="TableauNormal"/>
    <w:uiPriority w:val="60"/>
    <w:rsid w:val="0020446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itre3Car1">
    <w:name w:val="Titre 3 Car1"/>
    <w:basedOn w:val="Titre2Car"/>
    <w:link w:val="Titre3"/>
    <w:uiPriority w:val="9"/>
    <w:rsid w:val="00BC581C"/>
  </w:style>
  <w:style w:type="table" w:styleId="Trameclaire-Accent3">
    <w:name w:val="Light Shading Accent 3"/>
    <w:basedOn w:val="TableauNormal"/>
    <w:uiPriority w:val="60"/>
    <w:rsid w:val="000F056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Titre1bis">
    <w:name w:val="Titre 1 bis"/>
    <w:basedOn w:val="Titre1"/>
    <w:link w:val="Titre1bisCar"/>
    <w:qFormat/>
    <w:rsid w:val="00DF5A45"/>
    <w:rPr>
      <w:color w:val="5F4B8B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F5A45"/>
    <w:pPr>
      <w:spacing w:line="276" w:lineRule="auto"/>
      <w:outlineLvl w:val="9"/>
    </w:pPr>
    <w:rPr>
      <w:rFonts w:asciiTheme="majorHAnsi" w:hAnsiTheme="majorHAnsi"/>
      <w:sz w:val="28"/>
    </w:rPr>
  </w:style>
  <w:style w:type="character" w:customStyle="1" w:styleId="Titre1bisCar">
    <w:name w:val="Titre 1 bis Car"/>
    <w:basedOn w:val="Titre1Car"/>
    <w:link w:val="Titre1bis"/>
    <w:rsid w:val="00DF5A45"/>
    <w:rPr>
      <w:color w:val="5F4B8B"/>
    </w:rPr>
  </w:style>
  <w:style w:type="paragraph" w:styleId="TM1">
    <w:name w:val="toc 1"/>
    <w:basedOn w:val="Normal"/>
    <w:next w:val="Normal"/>
    <w:autoRedefine/>
    <w:uiPriority w:val="39"/>
    <w:unhideWhenUsed/>
    <w:rsid w:val="00DF5A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F5A4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DF5A45"/>
    <w:pPr>
      <w:tabs>
        <w:tab w:val="left" w:pos="880"/>
        <w:tab w:val="right" w:leader="dot" w:pos="10456"/>
      </w:tabs>
      <w:spacing w:after="100"/>
      <w:ind w:left="440"/>
    </w:pPr>
    <w:rPr>
      <w:noProof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Bachelor%20RPI\JOK'R\DOSSIER_SPEC_V.1.0.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6B0D5DB348F44E19049769DA8670A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236308-302A-43D0-9C9F-B16B3403706C}"/>
      </w:docPartPr>
      <w:docPartBody>
        <w:p w:rsidR="00860FCF" w:rsidRDefault="00E81F9A">
          <w:pPr>
            <w:pStyle w:val="C6B0D5DB348F44E19049769DA8670A08"/>
          </w:pPr>
          <w:r w:rsidRPr="00316D72">
            <w:rPr>
              <w:rStyle w:val="Textedelespacerserv"/>
            </w:rPr>
            <w:t>Choisissez un bloc de construction.</w:t>
          </w:r>
        </w:p>
      </w:docPartBody>
    </w:docPart>
    <w:docPart>
      <w:docPartPr>
        <w:name w:val="4740EEF768C34A04BA4711A627694C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CB4E02-56B6-4056-90BD-4E6AB773E517}"/>
      </w:docPartPr>
      <w:docPartBody>
        <w:p w:rsidR="00860FCF" w:rsidRDefault="00E81F9A">
          <w:pPr>
            <w:pStyle w:val="4740EEF768C34A04BA4711A627694CF0"/>
          </w:pPr>
          <w:r w:rsidRPr="00316D7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11E560AB6E24B659B924AE5733BE5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AB3317-0A78-4FA2-887B-66C62B788EC3}"/>
      </w:docPartPr>
      <w:docPartBody>
        <w:p w:rsidR="00860FCF" w:rsidRDefault="00E81F9A">
          <w:pPr>
            <w:pStyle w:val="411E560AB6E24B659B924AE5733BE5B9"/>
          </w:pPr>
          <w:r w:rsidRPr="00316D7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300F8C08D444B5F950C143F46BCC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E44222-703E-4771-AA47-A94CA126A773}"/>
      </w:docPartPr>
      <w:docPartBody>
        <w:p w:rsidR="00860FCF" w:rsidRDefault="00E81F9A">
          <w:pPr>
            <w:pStyle w:val="E300F8C08D444B5F950C143F46BCCD3D"/>
          </w:pPr>
          <w:r w:rsidRPr="00316D72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4CF5978FDFF40C8AA207E199E1221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B50A80-D197-4D3A-AAFE-0743C3324696}"/>
      </w:docPartPr>
      <w:docPartBody>
        <w:p w:rsidR="00860FCF" w:rsidRDefault="00E81F9A">
          <w:pPr>
            <w:pStyle w:val="A4CF5978FDFF40C8AA207E199E1221DB"/>
          </w:pPr>
          <w:r w:rsidRPr="00316D72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7BBBD1C92D22427B983783DB492F42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0A03B8-AC41-4E9E-9A56-29155FF67A9B}"/>
      </w:docPartPr>
      <w:docPartBody>
        <w:p w:rsidR="00860FCF" w:rsidRDefault="00E81F9A">
          <w:pPr>
            <w:pStyle w:val="7BBBD1C92D22427B983783DB492F4282"/>
          </w:pPr>
          <w:r w:rsidRPr="00316D72">
            <w:rPr>
              <w:rStyle w:val="Textedelespacerserv"/>
            </w:rPr>
            <w:t>Choisissez un bloc de construction.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81F9A"/>
    <w:rsid w:val="00450E83"/>
    <w:rsid w:val="00860FCF"/>
    <w:rsid w:val="00BB74E9"/>
    <w:rsid w:val="00E81F9A"/>
    <w:rsid w:val="00FF5F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4E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B74E9"/>
    <w:rPr>
      <w:color w:val="808080"/>
    </w:rPr>
  </w:style>
  <w:style w:type="paragraph" w:customStyle="1" w:styleId="C6B0D5DB348F44E19049769DA8670A08">
    <w:name w:val="C6B0D5DB348F44E19049769DA8670A08"/>
    <w:rsid w:val="00BB74E9"/>
  </w:style>
  <w:style w:type="paragraph" w:customStyle="1" w:styleId="4740EEF768C34A04BA4711A627694CF0">
    <w:name w:val="4740EEF768C34A04BA4711A627694CF0"/>
    <w:rsid w:val="00BB74E9"/>
  </w:style>
  <w:style w:type="paragraph" w:customStyle="1" w:styleId="F353BD219D5549BD9927775DEC4FF313">
    <w:name w:val="F353BD219D5549BD9927775DEC4FF313"/>
    <w:rsid w:val="00BB74E9"/>
  </w:style>
  <w:style w:type="paragraph" w:customStyle="1" w:styleId="411E560AB6E24B659B924AE5733BE5B9">
    <w:name w:val="411E560AB6E24B659B924AE5733BE5B9"/>
    <w:rsid w:val="00BB74E9"/>
  </w:style>
  <w:style w:type="paragraph" w:customStyle="1" w:styleId="E300F8C08D444B5F950C143F46BCCD3D">
    <w:name w:val="E300F8C08D444B5F950C143F46BCCD3D"/>
    <w:rsid w:val="00BB74E9"/>
  </w:style>
  <w:style w:type="paragraph" w:customStyle="1" w:styleId="A4CF5978FDFF40C8AA207E199E1221DB">
    <w:name w:val="A4CF5978FDFF40C8AA207E199E1221DB"/>
    <w:rsid w:val="00BB74E9"/>
  </w:style>
  <w:style w:type="paragraph" w:customStyle="1" w:styleId="7BBBD1C92D22427B983783DB492F4282">
    <w:name w:val="7BBBD1C92D22427B983783DB492F4282"/>
    <w:rsid w:val="00BB74E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835BAE-464B-46A5-95EE-1680FB21B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DOSSIER_SPEC_V.1.0.1.dotx</Template>
  <TotalTime>195</TotalTime>
  <Pages>7</Pages>
  <Words>865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</dc:creator>
  <cp:keywords/>
  <dc:description/>
  <cp:lastModifiedBy>alexandre battaggia</cp:lastModifiedBy>
  <cp:revision>11</cp:revision>
  <cp:lastPrinted>2018-01-14T10:07:00Z</cp:lastPrinted>
  <dcterms:created xsi:type="dcterms:W3CDTF">2018-03-21T10:37:00Z</dcterms:created>
  <dcterms:modified xsi:type="dcterms:W3CDTF">2018-04-15T15:19:00Z</dcterms:modified>
</cp:coreProperties>
</file>